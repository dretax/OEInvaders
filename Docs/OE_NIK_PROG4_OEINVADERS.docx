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9687244"/>
    <w:bookmarkEnd w:id="0"/>
    <w:p w14:paraId="7AA9D0D5" w14:textId="77777777" w:rsidR="00A638EC" w:rsidRPr="00BD16A4" w:rsidRDefault="006626C0" w:rsidP="00A638EC">
      <w:pPr>
        <w:pStyle w:val="Alcm"/>
        <w:rPr>
          <w:lang w:val="hu-HU"/>
        </w:rPr>
      </w:pPr>
      <w:sdt>
        <w:sdtPr>
          <w:rPr>
            <w:lang w:val="hu-HU"/>
          </w:rPr>
          <w:alias w:val="Verzió:"/>
          <w:tag w:val="Verzió:"/>
          <w:id w:val="1459911874"/>
          <w:placeholder>
            <w:docPart w:val="D90A181B5B904FEEAA8088BA2EE46519"/>
          </w:placeholder>
          <w:temporary/>
          <w:showingPlcHdr/>
          <w15:appearance w15:val="hidden"/>
        </w:sdtPr>
        <w:sdtEndPr/>
        <w:sdtContent>
          <w:r w:rsidR="00A638EC" w:rsidRPr="00BD16A4">
            <w:rPr>
              <w:lang w:val="hu-HU" w:bidi="hu"/>
            </w:rPr>
            <w:t>Verzió:</w:t>
          </w:r>
        </w:sdtContent>
      </w:sdt>
      <w:r w:rsidR="00A638EC" w:rsidRPr="00BD16A4">
        <w:rPr>
          <w:lang w:val="hu-HU" w:bidi="hu"/>
        </w:rPr>
        <w:t xml:space="preserve"> </w:t>
      </w:r>
      <w:r w:rsidR="00F276FF">
        <w:rPr>
          <w:lang w:val="hu-HU"/>
        </w:rPr>
        <w:t>1.0</w:t>
      </w:r>
    </w:p>
    <w:p w14:paraId="5FBD76DC" w14:textId="77777777" w:rsidR="00A638EC" w:rsidRDefault="006626C0" w:rsidP="00F276FF">
      <w:pPr>
        <w:pStyle w:val="Alcm"/>
        <w:rPr>
          <w:lang w:val="hu-HU"/>
        </w:rPr>
      </w:pPr>
      <w:sdt>
        <w:sdtPr>
          <w:rPr>
            <w:lang w:val="hu-HU"/>
          </w:rPr>
          <w:alias w:val="Adja meg a dátumot:"/>
          <w:tag w:val="Adja meg a dátumot:"/>
          <w:id w:val="-664086759"/>
          <w:placeholder>
            <w:docPart w:val="0524F0599A284D53B9FE26584E8A6710"/>
          </w:placeholder>
          <w:dataBinding w:prefixMappings="xmlns:ns0='http://schemas.microsoft.com/office/2006/coverPageProps' " w:xpath="/ns0:CoverPageProperties[1]/ns0:CompanyFax[1]" w:storeItemID="{55AF091B-3C7A-41E3-B477-F2FDAA23CFDA}"/>
          <w15:appearance w15:val="hidden"/>
          <w:text/>
        </w:sdtPr>
        <w:sdtEndPr/>
        <w:sdtContent>
          <w:r w:rsidR="00F276FF">
            <w:rPr>
              <w:lang w:val="hu-HU"/>
            </w:rPr>
            <w:t>2019.03.02</w:t>
          </w:r>
        </w:sdtContent>
      </w:sdt>
    </w:p>
    <w:p w14:paraId="0285BCF4" w14:textId="77777777" w:rsidR="00F276FF" w:rsidRDefault="00F276FF" w:rsidP="00F276FF">
      <w:pPr>
        <w:rPr>
          <w:lang w:val="hu-HU"/>
        </w:rPr>
      </w:pPr>
    </w:p>
    <w:p w14:paraId="5FAE86C0" w14:textId="77777777" w:rsidR="00F276FF" w:rsidRDefault="00F276FF" w:rsidP="00F276FF">
      <w:pPr>
        <w:rPr>
          <w:lang w:val="hu-HU"/>
        </w:rPr>
      </w:pPr>
      <w:r>
        <w:rPr>
          <w:noProof/>
        </w:rPr>
        <w:drawing>
          <wp:inline distT="0" distB="0" distL="0" distR="0" wp14:anchorId="3740E363" wp14:editId="4F602920">
            <wp:extent cx="5731510" cy="3223974"/>
            <wp:effectExtent l="0" t="0" r="2540" b="0"/>
            <wp:docPr id="6" name="Kép 6" descr="https://scontent-vie1-1.xx.fbcdn.net/v/t1.15752-9/53188056_388818368578673_8547385407560482816_n.png?_nc_cat=103&amp;_nc_ht=scontent-vie1-1.xx&amp;oh=a17aa8e60287a184087c903394e8b16c&amp;oe=5D1C88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-vie1-1.xx.fbcdn.net/v/t1.15752-9/53188056_388818368578673_8547385407560482816_n.png?_nc_cat=103&amp;_nc_ht=scontent-vie1-1.xx&amp;oh=a17aa8e60287a184087c903394e8b16c&amp;oe=5D1C885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450BD" w14:textId="77777777" w:rsidR="00F276FF" w:rsidRPr="00F276FF" w:rsidRDefault="00F276FF" w:rsidP="00F276FF">
      <w:pPr>
        <w:rPr>
          <w:lang w:val="hu-HU"/>
        </w:rPr>
      </w:pPr>
    </w:p>
    <w:sdt>
      <w:sdtPr>
        <w:rPr>
          <w:lang w:val="hu-HU"/>
        </w:rPr>
        <w:alias w:val="Adja meg a beosztást:"/>
        <w:tag w:val=""/>
        <w:id w:val="390237733"/>
        <w:placeholder>
          <w:docPart w:val="486790864F384CAA99BF7227353C2D2C"/>
        </w:placeholder>
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<w15:appearance w15:val="hidden"/>
        <w:text/>
      </w:sdtPr>
      <w:sdtEndPr/>
      <w:sdtContent>
        <w:p w14:paraId="1A4A3D1A" w14:textId="77777777" w:rsidR="00A638EC" w:rsidRPr="00BD16A4" w:rsidRDefault="00F276FF" w:rsidP="00F276FF">
          <w:pPr>
            <w:pStyle w:val="Cm"/>
            <w:jc w:val="center"/>
            <w:rPr>
              <w:lang w:val="hu-HU"/>
            </w:rPr>
          </w:pPr>
          <w:r>
            <w:rPr>
              <w:lang w:val="hu-HU"/>
            </w:rPr>
            <w:t>OE INVADERS</w:t>
          </w:r>
        </w:p>
      </w:sdtContent>
    </w:sdt>
    <w:sdt>
      <w:sdtPr>
        <w:rPr>
          <w:lang w:val="hu-HU"/>
        </w:rPr>
        <w:alias w:val="Írja be az alcímet:"/>
        <w:tag w:val="Írja be az alcímet:"/>
        <w:id w:val="1134748392"/>
        <w:placeholder>
          <w:docPart w:val="A4561C7A3FAC4DF4BEF6DC5215E6F62B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15:appearance w15:val="hidden"/>
        <w:text/>
      </w:sdtPr>
      <w:sdtEndPr/>
      <w:sdtContent>
        <w:p w14:paraId="2D16CB24" w14:textId="78352FB5" w:rsidR="00A638EC" w:rsidRPr="00BD16A4" w:rsidRDefault="00F276FF" w:rsidP="00A638EC">
          <w:pPr>
            <w:pStyle w:val="Alcm"/>
            <w:rPr>
              <w:lang w:val="hu-HU"/>
            </w:rPr>
          </w:pPr>
          <w:r>
            <w:rPr>
              <w:lang w:val="hu-HU"/>
            </w:rPr>
            <w:t>Óbudai egyetem n</w:t>
          </w:r>
          <w:r w:rsidR="00FB5B09">
            <w:rPr>
              <w:lang w:val="hu-HU"/>
            </w:rPr>
            <w:t>EUMANN JÁNOS INFORMATIKAI KAR</w:t>
          </w:r>
        </w:p>
      </w:sdtContent>
    </w:sdt>
    <w:p w14:paraId="5E7BDC7F" w14:textId="77777777" w:rsidR="00A638EC" w:rsidRPr="00BD16A4" w:rsidRDefault="00F276FF" w:rsidP="004D5282">
      <w:pPr>
        <w:pStyle w:val="Kapcsolattartsiadatok"/>
        <w:rPr>
          <w:lang w:val="hu-HU"/>
        </w:rPr>
      </w:pPr>
      <w:r>
        <w:rPr>
          <w:lang w:val="hu-HU"/>
        </w:rPr>
        <w:t>készítette:</w:t>
      </w:r>
      <w:r w:rsidR="00A638EC" w:rsidRPr="00BD16A4">
        <w:rPr>
          <w:lang w:val="hu-HU" w:bidi="hu"/>
        </w:rPr>
        <w:t xml:space="preserve"> </w:t>
      </w:r>
    </w:p>
    <w:p w14:paraId="50C6EBB9" w14:textId="3A61E3EC" w:rsidR="00A638EC" w:rsidRPr="00BD16A4" w:rsidRDefault="006626C0" w:rsidP="004D5282">
      <w:pPr>
        <w:pStyle w:val="Kapcsolattartsiadatok"/>
        <w:rPr>
          <w:lang w:val="hu-HU"/>
        </w:rPr>
      </w:pPr>
      <w:sdt>
        <w:sdtPr>
          <w:rPr>
            <w:lang w:val="hu-HU"/>
          </w:rPr>
          <w:alias w:val="Adja meg a cég nevét:"/>
          <w:tag w:val=""/>
          <w:id w:val="-874304286"/>
          <w:placeholder>
            <w:docPart w:val="6926B8D9AF484162AE39D1459C117AC5"/>
          </w:placeholder>
          <w:dataBinding w:prefixMappings="xmlns:ns0='http://schemas.openxmlformats.org/officeDocument/2006/extended-properties' " w:xpath="/ns0:Properties[1]/ns0:Company[1]" w:storeItemID="{6668398D-A668-4E3E-A5EB-62B293D839F1}"/>
          <w15:appearance w15:val="hidden"/>
          <w:text/>
        </w:sdtPr>
        <w:sdtEndPr/>
        <w:sdtContent>
          <w:r w:rsidR="00F276FF">
            <w:rPr>
              <w:lang w:val="hu-HU"/>
            </w:rPr>
            <w:t>Homonnai gergely</w:t>
          </w:r>
        </w:sdtContent>
      </w:sdt>
    </w:p>
    <w:p w14:paraId="7A4DEE26" w14:textId="77777777" w:rsidR="00290347" w:rsidRPr="00BD16A4" w:rsidRDefault="00290347" w:rsidP="00F276FF">
      <w:pPr>
        <w:pStyle w:val="Kapcsolattartsiadatok"/>
        <w:jc w:val="center"/>
        <w:rPr>
          <w:lang w:val="hu-HU"/>
        </w:rPr>
      </w:pPr>
    </w:p>
    <w:sdt>
      <w:sdtPr>
        <w:rPr>
          <w:lang w:val="hu-HU"/>
        </w:rPr>
        <w:alias w:val="Beosztás:"/>
        <w:tag w:val="Beosztás:"/>
        <w:id w:val="135460442"/>
        <w:placeholder>
          <w:docPart w:val="2BF56610D2324657A2BFA7534BFFA13A"/>
        </w:placeholder>
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<w15:appearance w15:val="hidden"/>
        <w:text/>
      </w:sdtPr>
      <w:sdtEndPr/>
      <w:sdtContent>
        <w:p w14:paraId="1AB60EC2" w14:textId="77777777" w:rsidR="002A0044" w:rsidRPr="00BD16A4" w:rsidRDefault="00F276FF" w:rsidP="002A0044">
          <w:pPr>
            <w:pStyle w:val="Cmsor1"/>
            <w:rPr>
              <w:lang w:val="hu-HU"/>
            </w:rPr>
          </w:pPr>
          <w:r>
            <w:rPr>
              <w:lang w:val="hu-HU"/>
            </w:rPr>
            <w:t>OE INVADERS</w:t>
          </w:r>
        </w:p>
      </w:sdtContent>
    </w:sdt>
    <w:p w14:paraId="5560F221" w14:textId="77777777" w:rsidR="00FC58C2" w:rsidRPr="00BD16A4" w:rsidRDefault="00F276FF">
      <w:pPr>
        <w:rPr>
          <w:lang w:val="hu-HU"/>
        </w:rPr>
      </w:pPr>
      <w:r>
        <w:rPr>
          <w:lang w:val="hu-HU"/>
        </w:rPr>
        <w:t xml:space="preserve">A játék tulajdonképpen az eredeti </w:t>
      </w:r>
      <w:proofErr w:type="spellStart"/>
      <w:r>
        <w:rPr>
          <w:lang w:val="hu-HU"/>
        </w:rPr>
        <w:t>Space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Invaders</w:t>
      </w:r>
      <w:proofErr w:type="spellEnd"/>
      <w:r>
        <w:rPr>
          <w:lang w:val="hu-HU"/>
        </w:rPr>
        <w:t xml:space="preserve"> játékra hajaz, viszont ezt abszolút egyetemi, illetve Óbudai Egyetem stílusban valósítja meg, ráadásul azt sokkal szebben, és </w:t>
      </w:r>
      <w:proofErr w:type="spellStart"/>
      <w:r>
        <w:rPr>
          <w:lang w:val="hu-HU"/>
        </w:rPr>
        <w:t>tuningoltabb</w:t>
      </w:r>
      <w:proofErr w:type="spellEnd"/>
      <w:r>
        <w:rPr>
          <w:lang w:val="hu-HU"/>
        </w:rPr>
        <w:t xml:space="preserve"> változatban!</w:t>
      </w:r>
    </w:p>
    <w:p w14:paraId="0335CB09" w14:textId="77777777" w:rsidR="00FC58C2" w:rsidRDefault="006626C0">
      <w:pPr>
        <w:pStyle w:val="Cmsor2"/>
        <w:rPr>
          <w:lang w:val="hu-HU"/>
        </w:rPr>
      </w:pPr>
      <w:sdt>
        <w:sdtPr>
          <w:rPr>
            <w:lang w:val="hu-HU"/>
          </w:rPr>
          <w:alias w:val="Terv áttekintése:"/>
          <w:tag w:val="Terv áttekintése:"/>
          <w:id w:val="1961144324"/>
          <w:placeholder>
            <w:docPart w:val="6B3F476DC7184CD4AED306D0AA4C048B"/>
          </w:placeholder>
          <w:temporary/>
          <w:showingPlcHdr/>
          <w15:appearance w15:val="hidden"/>
        </w:sdtPr>
        <w:sdtEndPr/>
        <w:sdtContent>
          <w:r w:rsidR="00547E56" w:rsidRPr="00BD16A4">
            <w:rPr>
              <w:lang w:val="hu-HU" w:bidi="hu"/>
            </w:rPr>
            <w:t>Terv áttekintése</w:t>
          </w:r>
        </w:sdtContent>
      </w:sdt>
    </w:p>
    <w:p w14:paraId="41BAD317" w14:textId="666DB5D4" w:rsidR="00F276FF" w:rsidRDefault="00F276FF" w:rsidP="00F276FF">
      <w:pPr>
        <w:rPr>
          <w:lang w:val="hu-HU"/>
        </w:rPr>
      </w:pPr>
      <w:r>
        <w:rPr>
          <w:noProof/>
        </w:rPr>
        <w:drawing>
          <wp:inline distT="0" distB="0" distL="0" distR="0" wp14:anchorId="37169A80" wp14:editId="7931ED39">
            <wp:extent cx="5731510" cy="3223974"/>
            <wp:effectExtent l="0" t="0" r="2540" b="0"/>
            <wp:docPr id="7" name="Kép 7" descr="KÃ©ptalÃ¡lat a kÃ¶vetkezÅre: âspace invadersâ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Ã©ptalÃ¡lat a kÃ¶vetkezÅre: âspace invadersâ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569BF" w14:textId="2E834A28" w:rsidR="006802E1" w:rsidRDefault="009F5C43" w:rsidP="00F276FF">
      <w:pPr>
        <w:rPr>
          <w:lang w:val="hu-HU"/>
        </w:rPr>
      </w:pPr>
      <w:r>
        <w:rPr>
          <w:lang w:val="hu-HU"/>
        </w:rPr>
        <w:t xml:space="preserve">Az eredeti </w:t>
      </w:r>
      <w:proofErr w:type="spellStart"/>
      <w:r>
        <w:rPr>
          <w:lang w:val="hu-HU"/>
        </w:rPr>
        <w:t>space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invaders</w:t>
      </w:r>
      <w:proofErr w:type="spellEnd"/>
      <w:r>
        <w:rPr>
          <w:lang w:val="hu-HU"/>
        </w:rPr>
        <w:t xml:space="preserve"> játék a képen látható módon néz ki.</w:t>
      </w:r>
      <w:r w:rsidR="0051038E">
        <w:rPr>
          <w:lang w:val="hu-HU"/>
        </w:rPr>
        <w:t xml:space="preserve"> Célunk megsemmisíteni</w:t>
      </w:r>
      <w:r w:rsidR="00446C98">
        <w:rPr>
          <w:lang w:val="hu-HU"/>
        </w:rPr>
        <w:t xml:space="preserve"> az összes űrlényt, pontokat szerezni, és eljutni a lehető legnagyobb szintig. Az </w:t>
      </w:r>
      <w:r w:rsidR="003C4399">
        <w:rPr>
          <w:lang w:val="hu-HU"/>
        </w:rPr>
        <w:t xml:space="preserve">OE </w:t>
      </w:r>
      <w:proofErr w:type="spellStart"/>
      <w:r w:rsidR="003C4399">
        <w:rPr>
          <w:lang w:val="hu-HU"/>
        </w:rPr>
        <w:t>Invaders</w:t>
      </w:r>
      <w:proofErr w:type="spellEnd"/>
      <w:r w:rsidR="003C4399">
        <w:rPr>
          <w:lang w:val="hu-HU"/>
        </w:rPr>
        <w:t xml:space="preserve"> is hasonló </w:t>
      </w:r>
      <w:proofErr w:type="spellStart"/>
      <w:r w:rsidR="003C4399">
        <w:rPr>
          <w:lang w:val="hu-HU"/>
        </w:rPr>
        <w:t>képpen</w:t>
      </w:r>
      <w:proofErr w:type="spellEnd"/>
      <w:r w:rsidR="003C4399">
        <w:rPr>
          <w:lang w:val="hu-HU"/>
        </w:rPr>
        <w:t xml:space="preserve"> </w:t>
      </w:r>
      <w:r w:rsidR="0022367A">
        <w:rPr>
          <w:lang w:val="hu-HU"/>
        </w:rPr>
        <w:t>működik. Ugyanúgy vannak a játéknak szintjei, pontjai</w:t>
      </w:r>
      <w:r w:rsidR="00DD44D1">
        <w:rPr>
          <w:lang w:val="hu-HU"/>
        </w:rPr>
        <w:t xml:space="preserve">, viszont az egyetemnek egy viccesebb „szeletét” próbálja szimulálni. Például az ufók helyén a </w:t>
      </w:r>
      <w:r w:rsidR="00847CC8">
        <w:rPr>
          <w:lang w:val="hu-HU"/>
        </w:rPr>
        <w:t xml:space="preserve">nagyobb pozícióval rendelkező tanárok, illetve a szigorúbb tanárok feje jelenik meg, akik történetesen nem lézerekkel, hanem zárthelyikkel, és vizsgákkal bombázzák az adott hallgatót. Persze néha elrepülhet egy-két </w:t>
      </w:r>
      <w:proofErr w:type="spellStart"/>
      <w:r w:rsidR="00847CC8">
        <w:rPr>
          <w:lang w:val="hu-HU"/>
        </w:rPr>
        <w:t>jófej</w:t>
      </w:r>
      <w:proofErr w:type="spellEnd"/>
      <w:r w:rsidR="00847CC8">
        <w:rPr>
          <w:lang w:val="hu-HU"/>
        </w:rPr>
        <w:t xml:space="preserve"> tanár is </w:t>
      </w:r>
      <w:r w:rsidR="00D7573F">
        <w:rPr>
          <w:lang w:val="hu-HU"/>
        </w:rPr>
        <w:t>a játék során, és ha ezeket „megszerezzük” akkor valamilyen speciális képességet kaphatunk a játék során mellyel sokkal egyszerűbben kerülhetjük ki a ZH-k / vizsgák okozta fájdalmat.</w:t>
      </w:r>
    </w:p>
    <w:p w14:paraId="7DC0A95C" w14:textId="77777777" w:rsidR="006802E1" w:rsidRDefault="006802E1">
      <w:pPr>
        <w:spacing w:before="0" w:after="240" w:line="252" w:lineRule="auto"/>
        <w:ind w:left="0" w:right="0"/>
        <w:rPr>
          <w:lang w:val="hu-HU"/>
        </w:rPr>
      </w:pPr>
      <w:r>
        <w:rPr>
          <w:lang w:val="hu-HU"/>
        </w:rPr>
        <w:br w:type="page"/>
      </w:r>
    </w:p>
    <w:p w14:paraId="71FD5815" w14:textId="5FF7CC60" w:rsidR="005B175D" w:rsidRDefault="006802E1" w:rsidP="005B175D">
      <w:pPr>
        <w:pStyle w:val="Cmsor2"/>
        <w:rPr>
          <w:lang w:val="hu-HU"/>
        </w:rPr>
      </w:pPr>
      <w:r>
        <w:rPr>
          <w:lang w:val="hu-HU"/>
        </w:rPr>
        <w:lastRenderedPageBreak/>
        <w:t>Usecase diagram</w:t>
      </w:r>
      <w:r w:rsidR="00BA469E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F5F0A7D" wp14:editId="7645358F">
                <wp:simplePos x="0" y="0"/>
                <wp:positionH relativeFrom="column">
                  <wp:posOffset>2381249</wp:posOffset>
                </wp:positionH>
                <wp:positionV relativeFrom="paragraph">
                  <wp:posOffset>1557020</wp:posOffset>
                </wp:positionV>
                <wp:extent cx="1019175" cy="666750"/>
                <wp:effectExtent l="0" t="0" r="28575" b="19050"/>
                <wp:wrapNone/>
                <wp:docPr id="18" name="Téglalap: lekerekítet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6667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E5B780" w14:textId="5579ED3B" w:rsidR="00BA469E" w:rsidRPr="00BA469E" w:rsidRDefault="00BA469E" w:rsidP="00BA469E">
                            <w:pPr>
                              <w:ind w:left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Scoreboard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F5F0A7D" id="Téglalap: lekerekített 18" o:spid="_x0000_s1026" style="position:absolute;left:0;text-align:left;margin-left:187.5pt;margin-top:122.6pt;width:80.25pt;height:52.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" fillcolor="#dd8047 [3205]" strokecolor="#7a3c16 [1605]" strokeweight="1pt">
                <v:stroke joinstyle="miter"/>
                <v:textbox>
                  <w:txbxContent>
                    <w:p w14:paraId="7CE5B780" w14:textId="5579ED3B" w:rsidR="00BA469E" w:rsidRPr="00BA469E" w:rsidRDefault="00BA469E" w:rsidP="00BA469E">
                      <w:pPr>
                        <w:ind w:left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Scoreboard</w:t>
                      </w:r>
                    </w:p>
                  </w:txbxContent>
                </v:textbox>
              </v:roundrect>
            </w:pict>
          </mc:Fallback>
        </mc:AlternateContent>
      </w:r>
      <w:r w:rsidR="00BA469E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6FC1BC1" wp14:editId="5FD24AB4">
                <wp:simplePos x="0" y="0"/>
                <wp:positionH relativeFrom="column">
                  <wp:posOffset>1800225</wp:posOffset>
                </wp:positionH>
                <wp:positionV relativeFrom="paragraph">
                  <wp:posOffset>1271270</wp:posOffset>
                </wp:positionV>
                <wp:extent cx="523875" cy="542925"/>
                <wp:effectExtent l="0" t="0" r="66675" b="47625"/>
                <wp:wrapNone/>
                <wp:docPr id="17" name="Egyenes összekötő nyíll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542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0711F2C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17" o:spid="_x0000_s1026" type="#_x0000_t32" style="position:absolute;margin-left:141.75pt;margin-top:100.1pt;width:41.25pt;height:42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" strokecolor="#dd8047 [3205]" strokeweight=".5pt">
                <v:stroke endarrow="block" joinstyle="miter"/>
              </v:shape>
            </w:pict>
          </mc:Fallback>
        </mc:AlternateContent>
      </w:r>
      <w:r w:rsidR="00555CCE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B97C8CF" wp14:editId="60D2FEC9">
                <wp:simplePos x="0" y="0"/>
                <wp:positionH relativeFrom="column">
                  <wp:posOffset>3743325</wp:posOffset>
                </wp:positionH>
                <wp:positionV relativeFrom="paragraph">
                  <wp:posOffset>880745</wp:posOffset>
                </wp:positionV>
                <wp:extent cx="485775" cy="38100"/>
                <wp:effectExtent l="0" t="57150" r="47625" b="57150"/>
                <wp:wrapNone/>
                <wp:docPr id="16" name="Egyenes összekötő nyíll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5775" cy="38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BAA4AF" id="Egyenes összekötő nyíllal 16" o:spid="_x0000_s1026" type="#_x0000_t32" style="position:absolute;margin-left:294.75pt;margin-top:69.35pt;width:38.25pt;height:3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" strokecolor="#dd8047 [3205]" strokeweight=".5pt">
                <v:stroke endarrow="block" joinstyle="miter"/>
              </v:shape>
            </w:pict>
          </mc:Fallback>
        </mc:AlternateContent>
      </w:r>
      <w:r w:rsidR="00555CCE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A4D5CAB" wp14:editId="1FE20866">
                <wp:simplePos x="0" y="0"/>
                <wp:positionH relativeFrom="column">
                  <wp:posOffset>2181225</wp:posOffset>
                </wp:positionH>
                <wp:positionV relativeFrom="paragraph">
                  <wp:posOffset>890269</wp:posOffset>
                </wp:positionV>
                <wp:extent cx="409575" cy="66675"/>
                <wp:effectExtent l="0" t="57150" r="9525" b="28575"/>
                <wp:wrapNone/>
                <wp:docPr id="14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9575" cy="66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BB34D" id="Egyenes összekötő nyíllal 14" o:spid="_x0000_s1026" type="#_x0000_t32" style="position:absolute;margin-left:171.75pt;margin-top:70.1pt;width:32.25pt;height:5.2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" strokecolor="#dd8047 [3205]" strokeweight=".5pt">
                <v:stroke endarrow="block" joinstyle="miter"/>
              </v:shape>
            </w:pict>
          </mc:Fallback>
        </mc:AlternateContent>
      </w:r>
      <w:r w:rsidR="005C56B8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699C962" wp14:editId="2CEDF2A2">
                <wp:simplePos x="0" y="0"/>
                <wp:positionH relativeFrom="column">
                  <wp:posOffset>428625</wp:posOffset>
                </wp:positionH>
                <wp:positionV relativeFrom="paragraph">
                  <wp:posOffset>823595</wp:posOffset>
                </wp:positionV>
                <wp:extent cx="533400" cy="85725"/>
                <wp:effectExtent l="0" t="0" r="76200" b="85725"/>
                <wp:wrapNone/>
                <wp:docPr id="12" name="Egyenes összekötő nyíll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B2062" id="Egyenes összekötő nyíllal 12" o:spid="_x0000_s1026" type="#_x0000_t32" style="position:absolute;margin-left:33.75pt;margin-top:64.85pt;width:42pt;height:6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" strokecolor="#dd8047 [3205]" strokeweight=".5pt">
                <v:stroke endarrow="block" joinstyle="miter"/>
              </v:shape>
            </w:pict>
          </mc:Fallback>
        </mc:AlternateContent>
      </w:r>
      <w:r w:rsidR="00AD68C1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D5002AA" wp14:editId="5430DF8E">
                <wp:simplePos x="0" y="0"/>
                <wp:positionH relativeFrom="column">
                  <wp:posOffset>161926</wp:posOffset>
                </wp:positionH>
                <wp:positionV relativeFrom="paragraph">
                  <wp:posOffset>890270</wp:posOffset>
                </wp:positionV>
                <wp:extent cx="152400" cy="266700"/>
                <wp:effectExtent l="0" t="0" r="19050" b="19050"/>
                <wp:wrapNone/>
                <wp:docPr id="11" name="Egyenes összekötő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57C55C" id="Egyenes összekötő 11" o:spid="_x0000_s1026" style="position:absolute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.75pt,70.1pt" to="24.75pt,9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" strokecolor="#94b6d2 [3204]" strokeweight=".5pt">
                <v:stroke joinstyle="miter"/>
              </v:line>
            </w:pict>
          </mc:Fallback>
        </mc:AlternateContent>
      </w:r>
      <w:r w:rsidR="00AD68C1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895742" wp14:editId="2DAF1208">
                <wp:simplePos x="0" y="0"/>
                <wp:positionH relativeFrom="column">
                  <wp:posOffset>371475</wp:posOffset>
                </wp:positionH>
                <wp:positionV relativeFrom="paragraph">
                  <wp:posOffset>899795</wp:posOffset>
                </wp:positionV>
                <wp:extent cx="266700" cy="171450"/>
                <wp:effectExtent l="0" t="0" r="19050" b="19050"/>
                <wp:wrapNone/>
                <wp:docPr id="10" name="Egyenes összekötő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171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FEC350" id="Egyenes összekötő 10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.25pt,70.85pt" to="50.25pt,8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" strokecolor="#94b6d2 [3204]" strokeweight=".5pt">
                <v:stroke joinstyle="miter"/>
              </v:line>
            </w:pict>
          </mc:Fallback>
        </mc:AlternateContent>
      </w:r>
      <w:r w:rsidR="00AD68C1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A02EAA3" wp14:editId="766E81D9">
                <wp:simplePos x="0" y="0"/>
                <wp:positionH relativeFrom="column">
                  <wp:posOffset>381000</wp:posOffset>
                </wp:positionH>
                <wp:positionV relativeFrom="paragraph">
                  <wp:posOffset>1252220</wp:posOffset>
                </wp:positionV>
                <wp:extent cx="171450" cy="438150"/>
                <wp:effectExtent l="0" t="0" r="19050" b="19050"/>
                <wp:wrapNone/>
                <wp:docPr id="9" name="Egyenes összekötő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438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560DBE" id="Egyenes összekötő 9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pt,98.6pt" to="43.5pt,13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" strokecolor="#94b6d2 [3204]" strokeweight=".5pt">
                <v:stroke joinstyle="miter"/>
              </v:line>
            </w:pict>
          </mc:Fallback>
        </mc:AlternateContent>
      </w:r>
      <w:r w:rsidR="00AD68C1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FA83173" wp14:editId="6E0B7DC7">
                <wp:simplePos x="0" y="0"/>
                <wp:positionH relativeFrom="column">
                  <wp:posOffset>38100</wp:posOffset>
                </wp:positionH>
                <wp:positionV relativeFrom="paragraph">
                  <wp:posOffset>1214120</wp:posOffset>
                </wp:positionV>
                <wp:extent cx="314325" cy="542925"/>
                <wp:effectExtent l="0" t="0" r="28575" b="28575"/>
                <wp:wrapNone/>
                <wp:docPr id="8" name="Egyenes összekötő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325" cy="542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57935D" id="Egyenes összekötő 8" o:spid="_x0000_s1026" style="position:absolute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pt,95.6pt" to="27.75pt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" strokecolor="#94b6d2 [3204]" strokeweight=".5pt">
                <v:stroke joinstyle="miter"/>
              </v:line>
            </w:pict>
          </mc:Fallback>
        </mc:AlternateContent>
      </w:r>
      <w:r w:rsidR="00AD68C1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2F62FE" wp14:editId="707A0654">
                <wp:simplePos x="0" y="0"/>
                <wp:positionH relativeFrom="column">
                  <wp:posOffset>342900</wp:posOffset>
                </wp:positionH>
                <wp:positionV relativeFrom="paragraph">
                  <wp:posOffset>680720</wp:posOffset>
                </wp:positionV>
                <wp:extent cx="9525" cy="571500"/>
                <wp:effectExtent l="0" t="0" r="28575" b="19050"/>
                <wp:wrapNone/>
                <wp:docPr id="5" name="Egyenes összekötő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571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CA78A3" id="Egyenes összekötő 5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pt,53.6pt" to="27.75pt,9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" strokecolor="#94b6d2 [3204]" strokeweight=".5pt">
                <v:stroke joinstyle="miter"/>
              </v:line>
            </w:pict>
          </mc:Fallback>
        </mc:AlternateContent>
      </w:r>
      <w:r w:rsidR="00AD68C1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308CF7" wp14:editId="4DC7F433">
                <wp:simplePos x="0" y="0"/>
                <wp:positionH relativeFrom="column">
                  <wp:posOffset>152400</wp:posOffset>
                </wp:positionH>
                <wp:positionV relativeFrom="paragraph">
                  <wp:posOffset>290195</wp:posOffset>
                </wp:positionV>
                <wp:extent cx="371475" cy="371475"/>
                <wp:effectExtent l="0" t="0" r="28575" b="28575"/>
                <wp:wrapNone/>
                <wp:docPr id="4" name="Ellipszi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E30A57" id="Ellipszis 4" o:spid="_x0000_s1026" style="position:absolute;margin-left:12pt;margin-top:22.85pt;width:29.25pt;height:29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" fillcolor="#94b6d2 [3204]" strokecolor="#345c7d [1604]" strokeweight="1pt">
                <v:stroke joinstyle="miter"/>
              </v:oval>
            </w:pict>
          </mc:Fallback>
        </mc:AlternateContent>
      </w:r>
    </w:p>
    <w:p w14:paraId="35664860" w14:textId="451B97D2" w:rsidR="005B175D" w:rsidRPr="005B175D" w:rsidRDefault="005B175D" w:rsidP="005B175D">
      <w:pPr>
        <w:rPr>
          <w:lang w:val="hu-HU"/>
        </w:rPr>
      </w:pPr>
    </w:p>
    <w:p w14:paraId="2837A8F9" w14:textId="40686CA5" w:rsidR="005B175D" w:rsidRPr="005B175D" w:rsidRDefault="00A1298C" w:rsidP="005B175D">
      <w:pPr>
        <w:rPr>
          <w:lang w:val="hu-HU"/>
        </w:rPr>
      </w:pPr>
      <w:r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C063B91" wp14:editId="729A0AE8">
                <wp:simplePos x="0" y="0"/>
                <wp:positionH relativeFrom="column">
                  <wp:posOffset>4257675</wp:posOffset>
                </wp:positionH>
                <wp:positionV relativeFrom="paragraph">
                  <wp:posOffset>81280</wp:posOffset>
                </wp:positionV>
                <wp:extent cx="971550" cy="790575"/>
                <wp:effectExtent l="0" t="0" r="19050" b="28575"/>
                <wp:wrapNone/>
                <wp:docPr id="19" name="Téglalap: lekerekítet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7905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B9F2B6" w14:textId="4C0D691A" w:rsidR="00BA469E" w:rsidRPr="00BA469E" w:rsidRDefault="00A1298C" w:rsidP="00BA469E">
                            <w:pPr>
                              <w:ind w:left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MOVE STUDENT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063B91" id="Téglalap: lekerekített 19" o:spid="_x0000_s1027" style="position:absolute;left:0;text-align:left;margin-left:335.25pt;margin-top:6.4pt;width:76.5pt;height:62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" fillcolor="#dd8047 [3205]" strokecolor="#7a3c16 [1605]" strokeweight="1pt">
                <v:stroke joinstyle="miter"/>
                <v:textbox>
                  <w:txbxContent>
                    <w:p w14:paraId="3BB9F2B6" w14:textId="4C0D691A" w:rsidR="00BA469E" w:rsidRPr="00BA469E" w:rsidRDefault="00A1298C" w:rsidP="00BA469E">
                      <w:pPr>
                        <w:ind w:left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MOVE STUDENT</w:t>
                      </w:r>
                    </w:p>
                  </w:txbxContent>
                </v:textbox>
              </v:roundrect>
            </w:pict>
          </mc:Fallback>
        </mc:AlternateContent>
      </w:r>
      <w:r w:rsidR="009C0142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F92EB64" wp14:editId="772BE37A">
                <wp:simplePos x="0" y="0"/>
                <wp:positionH relativeFrom="column">
                  <wp:posOffset>2609850</wp:posOffset>
                </wp:positionH>
                <wp:positionV relativeFrom="paragraph">
                  <wp:posOffset>205104</wp:posOffset>
                </wp:positionV>
                <wp:extent cx="1076325" cy="542925"/>
                <wp:effectExtent l="0" t="0" r="28575" b="28575"/>
                <wp:wrapNone/>
                <wp:docPr id="15" name="Téglalap: lekerekítet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5429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830EBE" w14:textId="4F83BC33" w:rsidR="00D34F53" w:rsidRPr="00D34F53" w:rsidRDefault="00053038" w:rsidP="009C0142">
                            <w:pPr>
                              <w:ind w:left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NEW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92EB64" id="Téglalap: lekerekített 15" o:spid="_x0000_s1028" style="position:absolute;left:0;text-align:left;margin-left:205.5pt;margin-top:16.15pt;width:84.75pt;height:42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" fillcolor="#dd8047 [3205]" strokecolor="#7a3c16 [1605]" strokeweight="1pt">
                <v:stroke joinstyle="miter"/>
                <v:textbox>
                  <w:txbxContent>
                    <w:p w14:paraId="4E830EBE" w14:textId="4F83BC33" w:rsidR="00D34F53" w:rsidRPr="00D34F53" w:rsidRDefault="00053038" w:rsidP="009C0142">
                      <w:pPr>
                        <w:ind w:left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NEW GAME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D9C6991" w14:textId="416F334F" w:rsidR="005B175D" w:rsidRPr="005B175D" w:rsidRDefault="00053038" w:rsidP="005B175D">
      <w:pPr>
        <w:rPr>
          <w:lang w:val="hu-HU"/>
        </w:rPr>
      </w:pPr>
      <w:r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B209EB" wp14:editId="7E00B2FC">
                <wp:simplePos x="0" y="0"/>
                <wp:positionH relativeFrom="column">
                  <wp:posOffset>1104900</wp:posOffset>
                </wp:positionH>
                <wp:positionV relativeFrom="paragraph">
                  <wp:posOffset>101600</wp:posOffset>
                </wp:positionV>
                <wp:extent cx="971550" cy="762000"/>
                <wp:effectExtent l="0" t="0" r="19050" b="19050"/>
                <wp:wrapNone/>
                <wp:docPr id="13" name="Téglalap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762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FCA4C4" w14:textId="57B95440" w:rsidR="00EB1318" w:rsidRPr="00EB1318" w:rsidRDefault="00053038" w:rsidP="00EB1318">
                            <w:pPr>
                              <w:ind w:left="0"/>
                              <w:jc w:val="center"/>
                              <w:rPr>
                                <w:rFonts w:cstheme="minorHAnsi"/>
                                <w:position w:val="6"/>
                                <w:lang w:val="en-US"/>
                              </w:rPr>
                            </w:pPr>
                            <w:r>
                              <w:rPr>
                                <w:rFonts w:cstheme="minorHAnsi"/>
                                <w:position w:val="6"/>
                                <w:lang w:val="en-US"/>
                              </w:rPr>
                              <w:t>SET PLAYER NAME</w:t>
                            </w:r>
                            <w:r w:rsidR="0075631C">
                              <w:rPr>
                                <w:rFonts w:cstheme="minorHAnsi"/>
                                <w:position w:val="6"/>
                                <w:lang w:val="en-US"/>
                              </w:rPr>
                              <w:t xml:space="preserve"> AND CHARACTER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B209EB" id="Téglalap 13" o:spid="_x0000_s1029" style="position:absolute;left:0;text-align:left;margin-left:87pt;margin-top:8pt;width:76.5pt;height:6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" fillcolor="#dd8047 [3205]" strokecolor="#7a3c16 [1605]" strokeweight="1pt">
                <v:textbox>
                  <w:txbxContent>
                    <w:p w14:paraId="39FCA4C4" w14:textId="57B95440" w:rsidR="00EB1318" w:rsidRPr="00EB1318" w:rsidRDefault="00053038" w:rsidP="00EB1318">
                      <w:pPr>
                        <w:ind w:left="0"/>
                        <w:jc w:val="center"/>
                        <w:rPr>
                          <w:rFonts w:cstheme="minorHAnsi"/>
                          <w:position w:val="6"/>
                          <w:lang w:val="en-US"/>
                        </w:rPr>
                      </w:pPr>
                      <w:r>
                        <w:rPr>
                          <w:rFonts w:cstheme="minorHAnsi"/>
                          <w:position w:val="6"/>
                          <w:lang w:val="en-US"/>
                        </w:rPr>
                        <w:t>SET PLAYER NAME</w:t>
                      </w:r>
                      <w:r w:rsidR="0075631C">
                        <w:rPr>
                          <w:rFonts w:cstheme="minorHAnsi"/>
                          <w:position w:val="6"/>
                          <w:lang w:val="en-US"/>
                        </w:rPr>
                        <w:t xml:space="preserve"> AND CHARACTER</w:t>
                      </w:r>
                    </w:p>
                  </w:txbxContent>
                </v:textbox>
              </v:rect>
            </w:pict>
          </mc:Fallback>
        </mc:AlternateContent>
      </w:r>
    </w:p>
    <w:p w14:paraId="7F6804B9" w14:textId="46D2E688" w:rsidR="005B175D" w:rsidRPr="005B175D" w:rsidRDefault="002725E4" w:rsidP="005B175D">
      <w:pPr>
        <w:rPr>
          <w:lang w:val="hu-HU"/>
        </w:rPr>
      </w:pPr>
      <w:r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3E2C593" wp14:editId="0E59B9EB">
                <wp:simplePos x="0" y="0"/>
                <wp:positionH relativeFrom="column">
                  <wp:posOffset>5267325</wp:posOffset>
                </wp:positionH>
                <wp:positionV relativeFrom="paragraph">
                  <wp:posOffset>207010</wp:posOffset>
                </wp:positionV>
                <wp:extent cx="523875" cy="361950"/>
                <wp:effectExtent l="0" t="0" r="47625" b="57150"/>
                <wp:wrapNone/>
                <wp:docPr id="27" name="Egyenes összekötő nyíll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B4A5D4" id="Egyenes összekötő nyíllal 27" o:spid="_x0000_s1026" type="#_x0000_t32" style="position:absolute;margin-left:414.75pt;margin-top:16.3pt;width:41.25pt;height:28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" strokecolor="#dd8047 [3205]" strokeweight=".5pt">
                <v:stroke endarrow="block" joinstyle="miter"/>
              </v:shape>
            </w:pict>
          </mc:Fallback>
        </mc:AlternateContent>
      </w:r>
    </w:p>
    <w:p w14:paraId="52679933" w14:textId="21671300" w:rsidR="005B175D" w:rsidRPr="005B175D" w:rsidRDefault="00FF7D76" w:rsidP="005B175D">
      <w:pPr>
        <w:rPr>
          <w:lang w:val="hu-HU"/>
        </w:rPr>
      </w:pPr>
      <w:r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A50AA4A" wp14:editId="04F808CB">
                <wp:simplePos x="0" y="0"/>
                <wp:positionH relativeFrom="column">
                  <wp:posOffset>4981575</wp:posOffset>
                </wp:positionH>
                <wp:positionV relativeFrom="paragraph">
                  <wp:posOffset>113030</wp:posOffset>
                </wp:positionV>
                <wp:extent cx="95250" cy="457200"/>
                <wp:effectExtent l="0" t="0" r="57150" b="57150"/>
                <wp:wrapNone/>
                <wp:docPr id="26" name="Egyenes összekötő nyíll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27D4E6" id="Egyenes összekötő nyíllal 26" o:spid="_x0000_s1026" type="#_x0000_t32" style="position:absolute;margin-left:392.25pt;margin-top:8.9pt;width:7.5pt;height:3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" strokecolor="#dd8047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708C752" wp14:editId="626037B1">
                <wp:simplePos x="0" y="0"/>
                <wp:positionH relativeFrom="column">
                  <wp:posOffset>4057650</wp:posOffset>
                </wp:positionH>
                <wp:positionV relativeFrom="paragraph">
                  <wp:posOffset>122555</wp:posOffset>
                </wp:positionV>
                <wp:extent cx="247650" cy="314325"/>
                <wp:effectExtent l="38100" t="0" r="19050" b="47625"/>
                <wp:wrapNone/>
                <wp:docPr id="25" name="Egyenes összekötő nyíll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650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1D4436" id="Egyenes összekötő nyíllal 25" o:spid="_x0000_s1026" type="#_x0000_t32" style="position:absolute;margin-left:319.5pt;margin-top:9.65pt;width:19.5pt;height:24.75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" strokecolor="#dd8047 [3205]" strokeweight=".5pt">
                <v:stroke endarrow="block" joinstyle="miter"/>
              </v:shape>
            </w:pict>
          </mc:Fallback>
        </mc:AlternateContent>
      </w:r>
    </w:p>
    <w:p w14:paraId="4E803428" w14:textId="4A5FAE88" w:rsidR="005B175D" w:rsidRDefault="00A1298C" w:rsidP="005B175D">
      <w:pPr>
        <w:rPr>
          <w:lang w:val="hu-HU"/>
        </w:rPr>
      </w:pPr>
      <w:r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604CE0A" wp14:editId="23F46C32">
                <wp:simplePos x="0" y="0"/>
                <wp:positionH relativeFrom="column">
                  <wp:posOffset>5648325</wp:posOffset>
                </wp:positionH>
                <wp:positionV relativeFrom="paragraph">
                  <wp:posOffset>94615</wp:posOffset>
                </wp:positionV>
                <wp:extent cx="666750" cy="447675"/>
                <wp:effectExtent l="0" t="0" r="19050" b="28575"/>
                <wp:wrapNone/>
                <wp:docPr id="22" name="Téglalap: lekerekítet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4476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6E5EF2" w14:textId="06DCEED1" w:rsidR="00A1298C" w:rsidRPr="00A1298C" w:rsidRDefault="00A1298C" w:rsidP="00A1298C">
                            <w:pPr>
                              <w:ind w:left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04CE0A" id="Téglalap: lekerekített 22" o:spid="_x0000_s1030" style="position:absolute;left:0;text-align:left;margin-left:444.75pt;margin-top:7.45pt;width:52.5pt;height:35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" fillcolor="#dd8047 [3205]" strokecolor="#7a3c16 [1605]" strokeweight="1pt">
                <v:stroke joinstyle="miter"/>
                <v:textbox>
                  <w:txbxContent>
                    <w:p w14:paraId="246E5EF2" w14:textId="06DCEED1" w:rsidR="00A1298C" w:rsidRPr="00A1298C" w:rsidRDefault="00A1298C" w:rsidP="00A1298C">
                      <w:pPr>
                        <w:ind w:left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RIGHT</w:t>
                      </w:r>
                    </w:p>
                  </w:txbxContent>
                </v:textbox>
              </v:roundrect>
            </w:pict>
          </mc:Fallback>
        </mc:AlternateContent>
      </w:r>
      <w:r w:rsidR="00053038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3745165" wp14:editId="35F258C3">
                <wp:simplePos x="0" y="0"/>
                <wp:positionH relativeFrom="column">
                  <wp:posOffset>3724275</wp:posOffset>
                </wp:positionH>
                <wp:positionV relativeFrom="paragraph">
                  <wp:posOffset>208915</wp:posOffset>
                </wp:positionV>
                <wp:extent cx="781050" cy="457200"/>
                <wp:effectExtent l="0" t="0" r="19050" b="19050"/>
                <wp:wrapNone/>
                <wp:docPr id="24" name="Téglalap: lekerekítet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E7D97B" w14:textId="030597C6" w:rsidR="00FB0D48" w:rsidRPr="00FB0D48" w:rsidRDefault="00FB0D48" w:rsidP="00FB0D48">
                            <w:pPr>
                              <w:ind w:left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SHOOT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745165" id="Téglalap: lekerekített 24" o:spid="_x0000_s1031" style="position:absolute;left:0;text-align:left;margin-left:293.25pt;margin-top:16.45pt;width:61.5pt;height:3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" fillcolor="#dd8047 [3205]" strokecolor="#7a3c16 [1605]" strokeweight="1pt">
                <v:stroke joinstyle="miter"/>
                <v:textbox>
                  <w:txbxContent>
                    <w:p w14:paraId="04E7D97B" w14:textId="030597C6" w:rsidR="00FB0D48" w:rsidRPr="00FB0D48" w:rsidRDefault="00FB0D48" w:rsidP="00FB0D48">
                      <w:pPr>
                        <w:ind w:left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SHOOT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569CDD7" w14:textId="091D76B5" w:rsidR="006D69FC" w:rsidRDefault="00A1298C" w:rsidP="005B175D">
      <w:pPr>
        <w:tabs>
          <w:tab w:val="left" w:pos="6165"/>
        </w:tabs>
        <w:rPr>
          <w:lang w:val="hu-HU"/>
        </w:rPr>
      </w:pPr>
      <w:r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7DC0A4" wp14:editId="546F775A">
                <wp:simplePos x="0" y="0"/>
                <wp:positionH relativeFrom="column">
                  <wp:posOffset>4800600</wp:posOffset>
                </wp:positionH>
                <wp:positionV relativeFrom="paragraph">
                  <wp:posOffset>57784</wp:posOffset>
                </wp:positionV>
                <wp:extent cx="676275" cy="428625"/>
                <wp:effectExtent l="0" t="0" r="28575" b="28575"/>
                <wp:wrapNone/>
                <wp:docPr id="23" name="Téglalap: lekerekítet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4286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F45679" w14:textId="774589FC" w:rsidR="00A1298C" w:rsidRPr="00A1298C" w:rsidRDefault="00A1298C" w:rsidP="00A1298C">
                            <w:pPr>
                              <w:ind w:left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LEFT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7DC0A4" id="Téglalap: lekerekített 23" o:spid="_x0000_s1032" style="position:absolute;left:0;text-align:left;margin-left:378pt;margin-top:4.55pt;width:53.25pt;height:33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" fillcolor="#dd8047 [3205]" strokecolor="#7a3c16 [1605]" strokeweight="1pt">
                <v:stroke joinstyle="miter"/>
                <v:textbox>
                  <w:txbxContent>
                    <w:p w14:paraId="49F45679" w14:textId="774589FC" w:rsidR="00A1298C" w:rsidRPr="00A1298C" w:rsidRDefault="00A1298C" w:rsidP="00A1298C">
                      <w:pPr>
                        <w:ind w:left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LEFT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49CE060" w14:textId="61588B2E" w:rsidR="005B175D" w:rsidRDefault="005B175D" w:rsidP="005B175D">
      <w:pPr>
        <w:tabs>
          <w:tab w:val="left" w:pos="6165"/>
        </w:tabs>
        <w:rPr>
          <w:lang w:val="hu-HU"/>
        </w:rPr>
      </w:pPr>
    </w:p>
    <w:p w14:paraId="1CE0486B" w14:textId="6F27DC76" w:rsidR="005B175D" w:rsidRDefault="00AC42C8" w:rsidP="00AC42C8">
      <w:pPr>
        <w:pStyle w:val="Cmsor2"/>
        <w:rPr>
          <w:lang w:val="hu-HU"/>
        </w:rPr>
      </w:pPr>
      <w:r>
        <w:rPr>
          <w:lang w:val="hu-HU"/>
        </w:rPr>
        <w:t>játékmenet</w:t>
      </w:r>
    </w:p>
    <w:p w14:paraId="75B7C6E3" w14:textId="0DAD556C" w:rsidR="00426957" w:rsidRDefault="00293D0A" w:rsidP="00426957">
      <w:pPr>
        <w:rPr>
          <w:lang w:val="hu-HU"/>
        </w:rPr>
      </w:pPr>
      <w:r>
        <w:rPr>
          <w:lang w:val="hu-HU"/>
        </w:rPr>
        <w:t>Mint fentebb említésre került, a játékos a pályán szabadon mozoghat.</w:t>
      </w:r>
      <w:r w:rsidR="00B3283F">
        <w:rPr>
          <w:lang w:val="hu-HU"/>
        </w:rPr>
        <w:t xml:space="preserve"> A tanárok bizonyos sor pozíciókban lesznek elrendezve, így próbálják meg a hallgatót lőni különböző zárthelyikkel, és vizsgákkal.</w:t>
      </w:r>
      <w:r w:rsidR="00426957">
        <w:rPr>
          <w:lang w:val="hu-HU"/>
        </w:rPr>
        <w:t xml:space="preserve"> Lesznek olyan lövedékek, amelyek nagyobbak az átlagosnál a tanárok számára, illetve a hallgató is előnyhöz juthat egy-két kedvesebb tanár „megszerzésével”.</w:t>
      </w:r>
    </w:p>
    <w:p w14:paraId="4DB2CB5A" w14:textId="5F302199" w:rsidR="00426957" w:rsidRDefault="00426957" w:rsidP="00426957">
      <w:pPr>
        <w:rPr>
          <w:lang w:val="hu-HU"/>
        </w:rPr>
      </w:pPr>
    </w:p>
    <w:p w14:paraId="5485C59E" w14:textId="12DC9EF3" w:rsidR="00426957" w:rsidRDefault="00BF3278" w:rsidP="00BF3278">
      <w:pPr>
        <w:pStyle w:val="Cmsor3"/>
        <w:rPr>
          <w:lang w:val="hu-HU"/>
        </w:rPr>
      </w:pPr>
      <w:r>
        <w:rPr>
          <w:lang w:val="hu-HU"/>
        </w:rPr>
        <w:t>objektumok (Lövedékek / megszerezhető bónuszok</w:t>
      </w:r>
      <w:r w:rsidR="00FF4651">
        <w:rPr>
          <w:lang w:val="hu-HU"/>
        </w:rPr>
        <w:t xml:space="preserve"> / TANÁROK</w:t>
      </w:r>
      <w:r>
        <w:rPr>
          <w:lang w:val="hu-HU"/>
        </w:rPr>
        <w:t>)</w:t>
      </w:r>
    </w:p>
    <w:p w14:paraId="0ACF01A9" w14:textId="2ED9C151" w:rsidR="00BF3278" w:rsidRDefault="00BF3278" w:rsidP="00BF3278">
      <w:pPr>
        <w:pStyle w:val="Listaszerbekezds"/>
        <w:numPr>
          <w:ilvl w:val="0"/>
          <w:numId w:val="14"/>
        </w:numPr>
        <w:rPr>
          <w:lang w:val="hu-HU"/>
        </w:rPr>
      </w:pPr>
      <w:r>
        <w:rPr>
          <w:lang w:val="hu-HU"/>
        </w:rPr>
        <w:t>Kiss D</w:t>
      </w:r>
      <w:r w:rsidR="00946CBD">
        <w:rPr>
          <w:lang w:val="hu-HU"/>
        </w:rPr>
        <w:t>ániel</w:t>
      </w:r>
      <w:r>
        <w:rPr>
          <w:lang w:val="hu-HU"/>
        </w:rPr>
        <w:t xml:space="preserve"> (Bónusz</w:t>
      </w:r>
      <w:r w:rsidR="008934C0">
        <w:rPr>
          <w:lang w:val="hu-HU"/>
        </w:rPr>
        <w:t>, dupla rakéta egy időre</w:t>
      </w:r>
      <w:r>
        <w:rPr>
          <w:lang w:val="hu-HU"/>
        </w:rPr>
        <w:t xml:space="preserve">) – </w:t>
      </w:r>
      <w:r w:rsidR="004D5A65">
        <w:rPr>
          <w:noProof/>
        </w:rPr>
        <w:drawing>
          <wp:inline distT="0" distB="0" distL="0" distR="0" wp14:anchorId="6B62A7EF" wp14:editId="20649FF8">
            <wp:extent cx="295275" cy="295275"/>
            <wp:effectExtent l="0" t="0" r="0" b="952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AE439" w14:textId="2D9F7606" w:rsidR="00BF3278" w:rsidRDefault="00BF3278" w:rsidP="00BF3278">
      <w:pPr>
        <w:pStyle w:val="Listaszerbekezds"/>
        <w:numPr>
          <w:ilvl w:val="0"/>
          <w:numId w:val="14"/>
        </w:numPr>
        <w:rPr>
          <w:lang w:val="hu-HU"/>
        </w:rPr>
      </w:pPr>
      <w:r>
        <w:rPr>
          <w:lang w:val="hu-HU"/>
        </w:rPr>
        <w:t>Simon Nagy Gabriella (Bónusz</w:t>
      </w:r>
      <w:r w:rsidR="008934C0">
        <w:rPr>
          <w:lang w:val="hu-HU"/>
        </w:rPr>
        <w:t>, örök élet egy időre</w:t>
      </w:r>
      <w:r>
        <w:rPr>
          <w:lang w:val="hu-HU"/>
        </w:rPr>
        <w:t>) –</w:t>
      </w:r>
      <w:r w:rsidR="00297DF2">
        <w:rPr>
          <w:noProof/>
          <w:lang w:val="hu-HU"/>
        </w:rPr>
        <w:drawing>
          <wp:inline distT="0" distB="0" distL="0" distR="0" wp14:anchorId="7EDE3801" wp14:editId="09DC89D0">
            <wp:extent cx="276225" cy="276225"/>
            <wp:effectExtent l="0" t="0" r="9525" b="9525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762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A2F6B" w14:textId="2D34F62C" w:rsidR="00B40D39" w:rsidRDefault="00D93360" w:rsidP="00B40D39">
      <w:pPr>
        <w:pStyle w:val="Listaszerbekezds"/>
        <w:numPr>
          <w:ilvl w:val="0"/>
          <w:numId w:val="14"/>
        </w:numPr>
        <w:rPr>
          <w:lang w:val="hu-HU"/>
        </w:rPr>
      </w:pPr>
      <w:r>
        <w:rPr>
          <w:lang w:val="hu-HU"/>
        </w:rPr>
        <w:t xml:space="preserve">Gyenes Sándor (Bónusz, </w:t>
      </w:r>
      <w:r w:rsidR="00830243">
        <w:rPr>
          <w:lang w:val="hu-HU"/>
        </w:rPr>
        <w:t>sok rakétát lő egy időre)</w:t>
      </w:r>
      <w:r w:rsidR="00B40D39">
        <w:rPr>
          <w:lang w:val="hu-HU"/>
        </w:rPr>
        <w:t xml:space="preserve"> –</w:t>
      </w:r>
      <w:r w:rsidR="00830243">
        <w:rPr>
          <w:noProof/>
          <w:lang w:val="hu-HU"/>
        </w:rPr>
        <w:drawing>
          <wp:inline distT="0" distB="0" distL="0" distR="0" wp14:anchorId="453501AA" wp14:editId="2A6435B6">
            <wp:extent cx="285750" cy="285750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9CA07" w14:textId="376D11B4" w:rsidR="00B40D39" w:rsidRDefault="00654A16" w:rsidP="00B40D39">
      <w:pPr>
        <w:pStyle w:val="Listaszerbekezds"/>
        <w:numPr>
          <w:ilvl w:val="0"/>
          <w:numId w:val="14"/>
        </w:numPr>
        <w:rPr>
          <w:lang w:val="hu-HU"/>
        </w:rPr>
      </w:pPr>
      <w:r>
        <w:rPr>
          <w:lang w:val="hu-HU"/>
        </w:rPr>
        <w:t xml:space="preserve">Dr. </w:t>
      </w:r>
      <w:proofErr w:type="spellStart"/>
      <w:r w:rsidR="00075E5F">
        <w:rPr>
          <w:lang w:val="hu-HU"/>
        </w:rPr>
        <w:t>Szénási</w:t>
      </w:r>
      <w:proofErr w:type="spellEnd"/>
      <w:r w:rsidR="00075E5F">
        <w:rPr>
          <w:lang w:val="hu-HU"/>
        </w:rPr>
        <w:t xml:space="preserve"> Sándor (Tanár)</w:t>
      </w:r>
      <w:r w:rsidR="00B40D39">
        <w:rPr>
          <w:lang w:val="hu-HU"/>
        </w:rPr>
        <w:t xml:space="preserve"> –</w:t>
      </w:r>
      <w:r w:rsidR="00F47AE1">
        <w:rPr>
          <w:noProof/>
          <w:lang w:val="hu-HU"/>
        </w:rPr>
        <w:drawing>
          <wp:inline distT="0" distB="0" distL="0" distR="0" wp14:anchorId="3A17459C" wp14:editId="10A463D9">
            <wp:extent cx="295275" cy="295275"/>
            <wp:effectExtent l="0" t="0" r="0" b="9525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8442F" w14:textId="1901BE7E" w:rsidR="00B40D39" w:rsidRDefault="00075E5F" w:rsidP="00B40D39">
      <w:pPr>
        <w:pStyle w:val="Listaszerbekezds"/>
        <w:numPr>
          <w:ilvl w:val="0"/>
          <w:numId w:val="14"/>
        </w:numPr>
        <w:rPr>
          <w:lang w:val="hu-HU"/>
        </w:rPr>
      </w:pPr>
      <w:r>
        <w:rPr>
          <w:lang w:val="hu-HU"/>
        </w:rPr>
        <w:t>Kovács András (Tanár)</w:t>
      </w:r>
      <w:r w:rsidR="00B40D39">
        <w:rPr>
          <w:lang w:val="hu-HU"/>
        </w:rPr>
        <w:t xml:space="preserve"> –</w:t>
      </w:r>
      <w:r w:rsidR="00F47AE1">
        <w:rPr>
          <w:noProof/>
          <w:lang w:val="hu-HU"/>
        </w:rPr>
        <w:drawing>
          <wp:inline distT="0" distB="0" distL="0" distR="0" wp14:anchorId="0EFF1ABB" wp14:editId="0C4C65C0">
            <wp:extent cx="304800" cy="304800"/>
            <wp:effectExtent l="0" t="0" r="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CB083" w14:textId="14B1FD2E" w:rsidR="00B40D39" w:rsidRDefault="00654A16" w:rsidP="00B40D39">
      <w:pPr>
        <w:pStyle w:val="Listaszerbekezds"/>
        <w:numPr>
          <w:ilvl w:val="0"/>
          <w:numId w:val="14"/>
        </w:numPr>
        <w:rPr>
          <w:lang w:val="hu-HU"/>
        </w:rPr>
      </w:pPr>
      <w:r>
        <w:rPr>
          <w:lang w:val="hu-HU"/>
        </w:rPr>
        <w:t xml:space="preserve">Dr. </w:t>
      </w:r>
      <w:r w:rsidR="00075E5F">
        <w:rPr>
          <w:lang w:val="hu-HU"/>
        </w:rPr>
        <w:t>Rácz Ervin (Tanár)</w:t>
      </w:r>
      <w:r w:rsidR="00B40D39">
        <w:rPr>
          <w:lang w:val="hu-HU"/>
        </w:rPr>
        <w:t xml:space="preserve"> –</w:t>
      </w:r>
      <w:r w:rsidR="00F47AE1">
        <w:rPr>
          <w:noProof/>
          <w:lang w:val="hu-HU"/>
        </w:rPr>
        <w:drawing>
          <wp:inline distT="0" distB="0" distL="0" distR="0" wp14:anchorId="02527CC5" wp14:editId="2EEF89FF">
            <wp:extent cx="276225" cy="276225"/>
            <wp:effectExtent l="0" t="0" r="9525" b="952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F9028" w14:textId="0A096D09" w:rsidR="00B40D39" w:rsidRDefault="00315D32" w:rsidP="00BF3278">
      <w:pPr>
        <w:pStyle w:val="Listaszerbekezds"/>
        <w:numPr>
          <w:ilvl w:val="0"/>
          <w:numId w:val="14"/>
        </w:numPr>
        <w:rPr>
          <w:lang w:val="hu-HU"/>
        </w:rPr>
      </w:pPr>
      <w:proofErr w:type="spellStart"/>
      <w:r>
        <w:rPr>
          <w:lang w:val="hu-HU"/>
        </w:rPr>
        <w:t>Vernyihel</w:t>
      </w:r>
      <w:proofErr w:type="spellEnd"/>
      <w:r>
        <w:rPr>
          <w:lang w:val="hu-HU"/>
        </w:rPr>
        <w:t xml:space="preserve"> Zoltán (Tanár)</w:t>
      </w:r>
      <w:r w:rsidR="004A7051">
        <w:rPr>
          <w:lang w:val="hu-HU"/>
        </w:rPr>
        <w:t xml:space="preserve"> –</w:t>
      </w:r>
      <w:r w:rsidR="00504927">
        <w:rPr>
          <w:noProof/>
          <w:lang w:val="hu-HU"/>
        </w:rPr>
        <w:drawing>
          <wp:inline distT="0" distB="0" distL="0" distR="0" wp14:anchorId="3D1677F1" wp14:editId="3FC8EEF8">
            <wp:extent cx="314325" cy="314325"/>
            <wp:effectExtent l="0" t="0" r="0" b="952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067E0" w14:textId="5C1D9BE1" w:rsidR="00BF3278" w:rsidRDefault="00782B7B" w:rsidP="00BF3278">
      <w:pPr>
        <w:pStyle w:val="Listaszerbekezds"/>
        <w:numPr>
          <w:ilvl w:val="0"/>
          <w:numId w:val="14"/>
        </w:numPr>
        <w:rPr>
          <w:lang w:val="hu-HU"/>
        </w:rPr>
      </w:pPr>
      <w:r>
        <w:rPr>
          <w:lang w:val="hu-HU"/>
        </w:rPr>
        <w:t>Sipos Miklós (</w:t>
      </w:r>
      <w:r w:rsidR="00792C74">
        <w:rPr>
          <w:lang w:val="hu-HU"/>
        </w:rPr>
        <w:t>Tanár</w:t>
      </w:r>
      <w:r>
        <w:rPr>
          <w:lang w:val="hu-HU"/>
        </w:rPr>
        <w:t>) –</w:t>
      </w:r>
      <w:r w:rsidR="00DC2090">
        <w:rPr>
          <w:noProof/>
          <w:lang w:val="hu-HU"/>
        </w:rPr>
        <w:drawing>
          <wp:inline distT="0" distB="0" distL="0" distR="0" wp14:anchorId="5EAD1A33" wp14:editId="4C10F81B">
            <wp:extent cx="295275" cy="295275"/>
            <wp:effectExtent l="0" t="0" r="0" b="952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D7457" w14:textId="66CC35F6" w:rsidR="00782B7B" w:rsidRDefault="00782B7B" w:rsidP="00BF3278">
      <w:pPr>
        <w:pStyle w:val="Listaszerbekezds"/>
        <w:numPr>
          <w:ilvl w:val="0"/>
          <w:numId w:val="14"/>
        </w:numPr>
        <w:rPr>
          <w:lang w:val="hu-HU"/>
        </w:rPr>
      </w:pPr>
      <w:r>
        <w:rPr>
          <w:lang w:val="hu-HU"/>
        </w:rPr>
        <w:t>Zárthelyi (Sima lövedék)</w:t>
      </w:r>
      <w:r w:rsidR="003178E4">
        <w:rPr>
          <w:lang w:val="hu-HU"/>
        </w:rPr>
        <w:t xml:space="preserve"> –</w:t>
      </w:r>
      <w:r w:rsidR="00C012DA">
        <w:rPr>
          <w:noProof/>
          <w:lang w:val="hu-HU"/>
        </w:rPr>
        <w:drawing>
          <wp:inline distT="0" distB="0" distL="0" distR="0" wp14:anchorId="269737FB" wp14:editId="177D5C01">
            <wp:extent cx="266700" cy="26670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A54CD" w14:textId="592D8E03" w:rsidR="00782B7B" w:rsidRDefault="002B7E17" w:rsidP="00BF3278">
      <w:pPr>
        <w:pStyle w:val="Listaszerbekezds"/>
        <w:numPr>
          <w:ilvl w:val="0"/>
          <w:numId w:val="14"/>
        </w:numPr>
        <w:rPr>
          <w:lang w:val="hu-HU"/>
        </w:rPr>
      </w:pPr>
      <w:r>
        <w:rPr>
          <w:lang w:val="hu-HU"/>
        </w:rPr>
        <w:t>UV</w:t>
      </w:r>
      <w:r w:rsidR="00782B7B">
        <w:rPr>
          <w:lang w:val="hu-HU"/>
        </w:rPr>
        <w:t xml:space="preserve"> (</w:t>
      </w:r>
      <w:r>
        <w:rPr>
          <w:lang w:val="hu-HU"/>
        </w:rPr>
        <w:t xml:space="preserve">Sima </w:t>
      </w:r>
      <w:r w:rsidR="003178E4">
        <w:rPr>
          <w:lang w:val="hu-HU"/>
        </w:rPr>
        <w:t>lövedék) –</w:t>
      </w:r>
      <w:r w:rsidR="00EA6179">
        <w:rPr>
          <w:noProof/>
          <w:lang w:val="hu-HU"/>
        </w:rPr>
        <w:drawing>
          <wp:inline distT="0" distB="0" distL="0" distR="0" wp14:anchorId="1CB43CAF" wp14:editId="15D36AE3">
            <wp:extent cx="257175" cy="257175"/>
            <wp:effectExtent l="0" t="0" r="0" b="952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2F727" w14:textId="12846A64" w:rsidR="003178E4" w:rsidRDefault="002B7E17" w:rsidP="00BF3278">
      <w:pPr>
        <w:pStyle w:val="Listaszerbekezds"/>
        <w:numPr>
          <w:ilvl w:val="0"/>
          <w:numId w:val="14"/>
        </w:numPr>
        <w:rPr>
          <w:lang w:val="hu-HU"/>
        </w:rPr>
      </w:pPr>
      <w:r>
        <w:rPr>
          <w:lang w:val="hu-HU"/>
        </w:rPr>
        <w:t>49%</w:t>
      </w:r>
      <w:r w:rsidR="003178E4">
        <w:rPr>
          <w:lang w:val="hu-HU"/>
        </w:rPr>
        <w:t xml:space="preserve"> (</w:t>
      </w:r>
      <w:r>
        <w:rPr>
          <w:lang w:val="hu-HU"/>
        </w:rPr>
        <w:t>Sima lövedék</w:t>
      </w:r>
      <w:r w:rsidR="003178E4">
        <w:rPr>
          <w:lang w:val="hu-HU"/>
        </w:rPr>
        <w:t>) –</w:t>
      </w:r>
      <w:r>
        <w:rPr>
          <w:lang w:val="hu-HU"/>
        </w:rPr>
        <w:t xml:space="preserve"> </w:t>
      </w:r>
      <w:r>
        <w:rPr>
          <w:noProof/>
          <w:lang w:val="hu-HU"/>
        </w:rPr>
        <w:drawing>
          <wp:inline distT="0" distB="0" distL="0" distR="0" wp14:anchorId="477DE88C" wp14:editId="6F41A264">
            <wp:extent cx="257175" cy="257175"/>
            <wp:effectExtent l="0" t="0" r="0" b="952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A99F5" w14:textId="6B7AD757" w:rsidR="003178E4" w:rsidRDefault="008934C0" w:rsidP="00BF3278">
      <w:pPr>
        <w:pStyle w:val="Listaszerbekezds"/>
        <w:numPr>
          <w:ilvl w:val="0"/>
          <w:numId w:val="14"/>
        </w:numPr>
        <w:rPr>
          <w:lang w:val="hu-HU"/>
        </w:rPr>
      </w:pPr>
      <w:r>
        <w:rPr>
          <w:lang w:val="hu-HU"/>
        </w:rPr>
        <w:t>5 (Sima lövedék)</w:t>
      </w:r>
      <w:r w:rsidR="00D712BB">
        <w:rPr>
          <w:lang w:val="hu-HU"/>
        </w:rPr>
        <w:t xml:space="preserve"> –</w:t>
      </w:r>
      <w:r w:rsidR="004A7051">
        <w:rPr>
          <w:noProof/>
          <w:lang w:val="hu-HU"/>
        </w:rPr>
        <w:drawing>
          <wp:inline distT="0" distB="0" distL="0" distR="0" wp14:anchorId="699F9C47" wp14:editId="1D31C08F">
            <wp:extent cx="247650" cy="247650"/>
            <wp:effectExtent l="0" t="0" r="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C06EA" w14:textId="5F5AE358" w:rsidR="008934C0" w:rsidRDefault="008934C0" w:rsidP="008934C0">
      <w:pPr>
        <w:pStyle w:val="Listaszerbekezds"/>
        <w:numPr>
          <w:ilvl w:val="0"/>
          <w:numId w:val="14"/>
        </w:numPr>
        <w:rPr>
          <w:lang w:val="hu-HU"/>
        </w:rPr>
      </w:pPr>
      <w:r>
        <w:rPr>
          <w:lang w:val="hu-HU"/>
        </w:rPr>
        <w:t>4 (Sima lövedék) –</w:t>
      </w:r>
      <w:r w:rsidR="002E12CF">
        <w:rPr>
          <w:noProof/>
          <w:lang w:val="hu-HU"/>
        </w:rPr>
        <w:drawing>
          <wp:inline distT="0" distB="0" distL="0" distR="0" wp14:anchorId="24F2E8FF" wp14:editId="5AE512A8">
            <wp:extent cx="276225" cy="276225"/>
            <wp:effectExtent l="0" t="0" r="0" b="952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1F873" w14:textId="1B41C109" w:rsidR="008934C0" w:rsidRDefault="008934C0" w:rsidP="008934C0">
      <w:pPr>
        <w:pStyle w:val="Listaszerbekezds"/>
        <w:numPr>
          <w:ilvl w:val="0"/>
          <w:numId w:val="14"/>
        </w:numPr>
        <w:rPr>
          <w:lang w:val="hu-HU"/>
        </w:rPr>
      </w:pPr>
      <w:r>
        <w:rPr>
          <w:lang w:val="hu-HU"/>
        </w:rPr>
        <w:t>90% (Sima lövedék) –</w:t>
      </w:r>
      <w:r w:rsidR="002E12CF">
        <w:rPr>
          <w:noProof/>
          <w:lang w:val="hu-HU"/>
        </w:rPr>
        <w:drawing>
          <wp:inline distT="0" distB="0" distL="0" distR="0" wp14:anchorId="57DFC17A" wp14:editId="40B0DF90">
            <wp:extent cx="276225" cy="276225"/>
            <wp:effectExtent l="0" t="0" r="0" b="9525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6AF7A" w14:textId="36269A1C" w:rsidR="00AD76BC" w:rsidRDefault="00AD76BC" w:rsidP="00C012DA">
      <w:pPr>
        <w:ind w:left="0"/>
        <w:rPr>
          <w:lang w:val="hu-HU"/>
        </w:rPr>
      </w:pPr>
    </w:p>
    <w:p w14:paraId="01F30642" w14:textId="66ACFA3F" w:rsidR="00AD76BC" w:rsidRDefault="00E57506" w:rsidP="00AD76BC">
      <w:pPr>
        <w:pStyle w:val="Cmsor2"/>
        <w:rPr>
          <w:lang w:val="hu-HU"/>
        </w:rPr>
      </w:pPr>
      <w:r>
        <w:rPr>
          <w:lang w:val="hu-HU"/>
        </w:rPr>
        <w:lastRenderedPageBreak/>
        <w:t>bossok</w:t>
      </w:r>
    </w:p>
    <w:p w14:paraId="597EDB48" w14:textId="72AF35B1" w:rsidR="007C4D4E" w:rsidRDefault="007C4D4E" w:rsidP="00E57506">
      <w:pPr>
        <w:rPr>
          <w:lang w:val="hu-HU"/>
        </w:rPr>
      </w:pPr>
    </w:p>
    <w:p w14:paraId="46ABB91E" w14:textId="31B9FA4B" w:rsidR="007C4D4E" w:rsidRDefault="00D758BD" w:rsidP="00E57506">
      <w:pPr>
        <w:rPr>
          <w:lang w:val="hu-HU"/>
        </w:rPr>
      </w:pPr>
      <w:r>
        <w:rPr>
          <w:lang w:val="hu-HU"/>
        </w:rPr>
        <w:t xml:space="preserve">Szabó Zsolt </w:t>
      </w:r>
      <w:r w:rsidR="007244CD">
        <w:rPr>
          <w:lang w:val="hu-HU"/>
        </w:rPr>
        <w:t>–</w:t>
      </w:r>
      <w:r>
        <w:rPr>
          <w:lang w:val="hu-HU"/>
        </w:rPr>
        <w:t xml:space="preserve"> </w:t>
      </w:r>
      <w:r w:rsidR="007244CD">
        <w:rPr>
          <w:lang w:val="hu-HU"/>
        </w:rPr>
        <w:t xml:space="preserve">Nagyon veszélyes tanár. A </w:t>
      </w:r>
      <w:r w:rsidR="0006257F">
        <w:rPr>
          <w:lang w:val="hu-HU"/>
        </w:rPr>
        <w:t>szóbeszédek</w:t>
      </w:r>
      <w:r w:rsidR="007244CD">
        <w:rPr>
          <w:lang w:val="hu-HU"/>
        </w:rPr>
        <w:t xml:space="preserve"> szerint csak úgy szórja a zárthelyiket</w:t>
      </w:r>
      <w:r w:rsidR="00375323">
        <w:rPr>
          <w:lang w:val="hu-HU"/>
        </w:rPr>
        <w:t>, az UV-ket, illetve a 49%-os eredményeket.</w:t>
      </w:r>
    </w:p>
    <w:p w14:paraId="4E70E306" w14:textId="492F05A1" w:rsidR="007C4D4E" w:rsidRDefault="00D758BD" w:rsidP="00E57506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73CF04C8" wp14:editId="14A42AD0">
            <wp:extent cx="2114550" cy="2114550"/>
            <wp:effectExtent l="0" t="0" r="0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257F">
        <w:rPr>
          <w:lang w:val="hu-HU"/>
        </w:rPr>
        <w:br/>
      </w:r>
      <w:proofErr w:type="gramStart"/>
      <w:r w:rsidR="00654A16">
        <w:rPr>
          <w:lang w:val="hu-HU"/>
        </w:rPr>
        <w:t xml:space="preserve">Dr. </w:t>
      </w:r>
      <w:bookmarkStart w:id="1" w:name="_GoBack"/>
      <w:bookmarkEnd w:id="1"/>
      <w:r w:rsidR="0006257F">
        <w:rPr>
          <w:lang w:val="hu-HU"/>
        </w:rPr>
        <w:t>???</w:t>
      </w:r>
      <w:proofErr w:type="gramEnd"/>
      <w:r w:rsidR="0006257F">
        <w:rPr>
          <w:lang w:val="hu-HU"/>
        </w:rPr>
        <w:t xml:space="preserve"> </w:t>
      </w:r>
      <w:r w:rsidR="00713B70">
        <w:rPr>
          <w:lang w:val="hu-HU"/>
        </w:rPr>
        <w:t>–</w:t>
      </w:r>
      <w:r w:rsidR="0006257F">
        <w:rPr>
          <w:lang w:val="hu-HU"/>
        </w:rPr>
        <w:t xml:space="preserve"> </w:t>
      </w:r>
      <w:r w:rsidR="00713B70">
        <w:rPr>
          <w:lang w:val="hu-HU"/>
        </w:rPr>
        <w:t>A legenda szerint egy rejtélyes személy lapul a BSC végén, aki legyőzhetetlen. Persze ez csak legenda, az ember úgysem tudja mit hozhat az élet, és úgyis felülkerekedik az akadályokon.</w:t>
      </w:r>
    </w:p>
    <w:p w14:paraId="4321DF5F" w14:textId="315616C1" w:rsidR="007C4D4E" w:rsidRDefault="0006257F" w:rsidP="00E57506">
      <w:pPr>
        <w:rPr>
          <w:lang w:val="hu-HU"/>
        </w:rPr>
      </w:pPr>
      <w:r>
        <w:rPr>
          <w:noProof/>
        </w:rPr>
        <w:drawing>
          <wp:inline distT="0" distB="0" distL="0" distR="0" wp14:anchorId="2C71555B" wp14:editId="26CA1360">
            <wp:extent cx="1762125" cy="1762125"/>
            <wp:effectExtent l="0" t="0" r="0" b="9525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D7919" w14:textId="2877B0DB" w:rsidR="007C4D4E" w:rsidRDefault="007C4D4E" w:rsidP="00E57506">
      <w:pPr>
        <w:rPr>
          <w:lang w:val="hu-HU"/>
        </w:rPr>
      </w:pPr>
    </w:p>
    <w:p w14:paraId="50A4684B" w14:textId="4E41E12F" w:rsidR="007C4D4E" w:rsidRDefault="007C4D4E" w:rsidP="00E57506">
      <w:pPr>
        <w:rPr>
          <w:lang w:val="hu-HU"/>
        </w:rPr>
      </w:pPr>
    </w:p>
    <w:p w14:paraId="50689D0B" w14:textId="585D8816" w:rsidR="007C4D4E" w:rsidRDefault="007C4D4E" w:rsidP="00E57506">
      <w:pPr>
        <w:rPr>
          <w:lang w:val="hu-HU"/>
        </w:rPr>
      </w:pPr>
    </w:p>
    <w:p w14:paraId="173A8CB6" w14:textId="3C34D7FE" w:rsidR="007C4D4E" w:rsidRDefault="007C4D4E" w:rsidP="00E57506">
      <w:pPr>
        <w:rPr>
          <w:lang w:val="hu-HU"/>
        </w:rPr>
      </w:pPr>
    </w:p>
    <w:p w14:paraId="524EF5C0" w14:textId="3A36B5B8" w:rsidR="007C4D4E" w:rsidRDefault="007C4D4E" w:rsidP="00E57506">
      <w:pPr>
        <w:rPr>
          <w:lang w:val="hu-HU"/>
        </w:rPr>
      </w:pPr>
    </w:p>
    <w:p w14:paraId="5FE62E0E" w14:textId="67EC353A" w:rsidR="007C4D4E" w:rsidRDefault="007C4D4E" w:rsidP="00E57506">
      <w:pPr>
        <w:rPr>
          <w:lang w:val="hu-HU"/>
        </w:rPr>
      </w:pPr>
    </w:p>
    <w:p w14:paraId="3939AFBB" w14:textId="75176907" w:rsidR="007C4D4E" w:rsidRDefault="007C4D4E" w:rsidP="00E57506">
      <w:pPr>
        <w:rPr>
          <w:lang w:val="hu-HU"/>
        </w:rPr>
      </w:pPr>
    </w:p>
    <w:p w14:paraId="1E25386B" w14:textId="14F2128D" w:rsidR="007C4D4E" w:rsidRDefault="007C4D4E" w:rsidP="00E57506">
      <w:pPr>
        <w:rPr>
          <w:lang w:val="hu-HU"/>
        </w:rPr>
      </w:pPr>
    </w:p>
    <w:p w14:paraId="25BE6F1C" w14:textId="15B94E61" w:rsidR="007C4D4E" w:rsidRDefault="007C4D4E" w:rsidP="00E57506">
      <w:pPr>
        <w:rPr>
          <w:lang w:val="hu-HU"/>
        </w:rPr>
      </w:pPr>
    </w:p>
    <w:p w14:paraId="0100A47A" w14:textId="10B28981" w:rsidR="007C4D4E" w:rsidRDefault="007C4D4E" w:rsidP="00E57506">
      <w:pPr>
        <w:rPr>
          <w:lang w:val="hu-HU"/>
        </w:rPr>
      </w:pPr>
    </w:p>
    <w:p w14:paraId="2C51E1A6" w14:textId="481C3FEC" w:rsidR="00107548" w:rsidRDefault="00107548" w:rsidP="00E57506">
      <w:pPr>
        <w:rPr>
          <w:lang w:val="hu-HU"/>
        </w:rPr>
      </w:pPr>
    </w:p>
    <w:p w14:paraId="7ECD1FD1" w14:textId="77777777" w:rsidR="00107548" w:rsidRDefault="00107548">
      <w:pPr>
        <w:spacing w:before="0" w:after="240" w:line="252" w:lineRule="auto"/>
        <w:ind w:left="0" w:right="0"/>
        <w:rPr>
          <w:lang w:val="hu-HU"/>
        </w:rPr>
      </w:pPr>
      <w:r>
        <w:rPr>
          <w:lang w:val="hu-HU"/>
        </w:rPr>
        <w:br w:type="page"/>
      </w:r>
    </w:p>
    <w:p w14:paraId="08A54A33" w14:textId="7DDC5BFE" w:rsidR="007C4D4E" w:rsidRDefault="003E0F21" w:rsidP="00107548">
      <w:pPr>
        <w:pStyle w:val="Cmsor2"/>
        <w:rPr>
          <w:lang w:val="hu-HU"/>
        </w:rPr>
      </w:pPr>
      <w:r>
        <w:rPr>
          <w:lang w:val="hu-HU"/>
        </w:rPr>
        <w:lastRenderedPageBreak/>
        <w:t>PONTOK</w:t>
      </w:r>
      <w:r w:rsidR="004D1879">
        <w:rPr>
          <w:lang w:val="hu-HU"/>
        </w:rPr>
        <w:t xml:space="preserve"> / SZINTEK</w:t>
      </w:r>
    </w:p>
    <w:p w14:paraId="2BD455B4" w14:textId="0BE89B6F" w:rsidR="007C4D4E" w:rsidRDefault="007C4D4E" w:rsidP="00E57506">
      <w:pPr>
        <w:rPr>
          <w:lang w:val="hu-HU"/>
        </w:rPr>
      </w:pPr>
    </w:p>
    <w:tbl>
      <w:tblPr>
        <w:tblStyle w:val="Tblzatrcsos42jellszn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D77F5" w14:paraId="707F485E" w14:textId="77777777" w:rsidTr="00DD77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70E5426" w14:textId="022A3BA7" w:rsidR="00DD77F5" w:rsidRDefault="00E60AC8" w:rsidP="00DD77F5">
            <w:pPr>
              <w:ind w:left="0"/>
              <w:jc w:val="center"/>
              <w:rPr>
                <w:lang w:val="hu-HU"/>
              </w:rPr>
            </w:pPr>
            <w:r>
              <w:rPr>
                <w:lang w:val="hu-HU"/>
              </w:rPr>
              <w:t>Esemény</w:t>
            </w:r>
          </w:p>
        </w:tc>
        <w:tc>
          <w:tcPr>
            <w:tcW w:w="4508" w:type="dxa"/>
          </w:tcPr>
          <w:p w14:paraId="7BBF2F1C" w14:textId="1DB5410F" w:rsidR="00DD77F5" w:rsidRDefault="00E60AC8" w:rsidP="00E60AC8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Pontozás</w:t>
            </w:r>
          </w:p>
        </w:tc>
      </w:tr>
      <w:tr w:rsidR="00DD77F5" w14:paraId="1732685A" w14:textId="77777777" w:rsidTr="00DD77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E084072" w14:textId="5F298C89" w:rsidR="00DD77F5" w:rsidRDefault="00E60AC8" w:rsidP="00E60AC8">
            <w:pPr>
              <w:ind w:left="0"/>
              <w:jc w:val="center"/>
              <w:rPr>
                <w:lang w:val="hu-HU"/>
              </w:rPr>
            </w:pPr>
            <w:r>
              <w:rPr>
                <w:lang w:val="hu-HU"/>
              </w:rPr>
              <w:t>Tanár likvidálása</w:t>
            </w:r>
          </w:p>
        </w:tc>
        <w:tc>
          <w:tcPr>
            <w:tcW w:w="4508" w:type="dxa"/>
          </w:tcPr>
          <w:p w14:paraId="7D9D50D1" w14:textId="282266B1" w:rsidR="00DD77F5" w:rsidRDefault="00E60AC8" w:rsidP="00E60AC8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10 pont</w:t>
            </w:r>
          </w:p>
        </w:tc>
      </w:tr>
      <w:tr w:rsidR="00DD77F5" w14:paraId="0250C2DC" w14:textId="77777777" w:rsidTr="00DD77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3D9F314" w14:textId="715C4239" w:rsidR="00DD77F5" w:rsidRDefault="00E60AC8" w:rsidP="00E60AC8">
            <w:pPr>
              <w:ind w:left="0"/>
              <w:jc w:val="center"/>
              <w:rPr>
                <w:lang w:val="hu-HU"/>
              </w:rPr>
            </w:pPr>
            <w:proofErr w:type="spellStart"/>
            <w:r>
              <w:rPr>
                <w:lang w:val="hu-HU"/>
              </w:rPr>
              <w:t>Boss</w:t>
            </w:r>
            <w:proofErr w:type="spellEnd"/>
            <w:r>
              <w:rPr>
                <w:lang w:val="hu-HU"/>
              </w:rPr>
              <w:t xml:space="preserve"> eltalálása / likvidálása</w:t>
            </w:r>
          </w:p>
        </w:tc>
        <w:tc>
          <w:tcPr>
            <w:tcW w:w="4508" w:type="dxa"/>
          </w:tcPr>
          <w:p w14:paraId="5B4F0A73" w14:textId="73BF401E" w:rsidR="00DD77F5" w:rsidRDefault="00E60AC8" w:rsidP="00E60AC8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20-tól 40-ig terjedő random szám</w:t>
            </w:r>
          </w:p>
        </w:tc>
      </w:tr>
      <w:tr w:rsidR="00DD77F5" w14:paraId="1F25571B" w14:textId="77777777" w:rsidTr="00DD77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F5026AB" w14:textId="0529F701" w:rsidR="00DD77F5" w:rsidRDefault="00E60AC8" w:rsidP="00E60AC8">
            <w:pPr>
              <w:ind w:left="0"/>
              <w:jc w:val="center"/>
              <w:rPr>
                <w:lang w:val="hu-HU"/>
              </w:rPr>
            </w:pPr>
            <w:proofErr w:type="spellStart"/>
            <w:r>
              <w:rPr>
                <w:lang w:val="hu-HU"/>
              </w:rPr>
              <w:t>Booster</w:t>
            </w:r>
            <w:proofErr w:type="spellEnd"/>
            <w:r>
              <w:rPr>
                <w:lang w:val="hu-HU"/>
              </w:rPr>
              <w:t xml:space="preserve"> felvétele</w:t>
            </w:r>
          </w:p>
        </w:tc>
        <w:tc>
          <w:tcPr>
            <w:tcW w:w="4508" w:type="dxa"/>
          </w:tcPr>
          <w:p w14:paraId="70E86987" w14:textId="6701F1FA" w:rsidR="00DD77F5" w:rsidRDefault="00E60AC8" w:rsidP="00E60AC8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10-től 20-ig terjedő random szám</w:t>
            </w:r>
          </w:p>
        </w:tc>
      </w:tr>
    </w:tbl>
    <w:p w14:paraId="78A01D96" w14:textId="243882F2" w:rsidR="00107548" w:rsidRDefault="00107548" w:rsidP="0013719C">
      <w:pPr>
        <w:ind w:left="0"/>
        <w:rPr>
          <w:lang w:val="hu-HU"/>
        </w:rPr>
      </w:pPr>
    </w:p>
    <w:tbl>
      <w:tblPr>
        <w:tblStyle w:val="Tblzatrcsos42jellszn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177CE" w14:paraId="6337F556" w14:textId="77777777" w:rsidTr="00B177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0CA583C" w14:textId="224851B0" w:rsidR="00B177CE" w:rsidRDefault="00B177CE" w:rsidP="00B177CE">
            <w:pPr>
              <w:spacing w:before="0" w:after="240" w:line="252" w:lineRule="auto"/>
              <w:ind w:left="0" w:right="0"/>
              <w:jc w:val="center"/>
              <w:rPr>
                <w:lang w:val="hu-HU"/>
              </w:rPr>
            </w:pPr>
            <w:r>
              <w:rPr>
                <w:lang w:val="hu-HU"/>
              </w:rPr>
              <w:t>Objektumok</w:t>
            </w:r>
          </w:p>
        </w:tc>
        <w:tc>
          <w:tcPr>
            <w:tcW w:w="3005" w:type="dxa"/>
          </w:tcPr>
          <w:p w14:paraId="0DA7CC91" w14:textId="4D0D4869" w:rsidR="00B177CE" w:rsidRDefault="00B177CE" w:rsidP="00B177CE">
            <w:pPr>
              <w:spacing w:before="0" w:after="240" w:line="252" w:lineRule="auto"/>
              <w:ind w:left="0" w:righ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Sebesség</w:t>
            </w:r>
          </w:p>
        </w:tc>
        <w:tc>
          <w:tcPr>
            <w:tcW w:w="3006" w:type="dxa"/>
          </w:tcPr>
          <w:p w14:paraId="795F9730" w14:textId="69AD596F" w:rsidR="00B177CE" w:rsidRDefault="00B177CE" w:rsidP="00B177CE">
            <w:pPr>
              <w:spacing w:before="0" w:after="240" w:line="252" w:lineRule="auto"/>
              <w:ind w:left="0" w:righ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Megjegyzés</w:t>
            </w:r>
          </w:p>
        </w:tc>
      </w:tr>
      <w:tr w:rsidR="00B177CE" w14:paraId="674CB892" w14:textId="77777777" w:rsidTr="00B177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4CBC978" w14:textId="65DA1431" w:rsidR="00B177CE" w:rsidRDefault="009263AD" w:rsidP="009263AD">
            <w:pPr>
              <w:spacing w:before="0" w:after="240" w:line="252" w:lineRule="auto"/>
              <w:ind w:left="0" w:right="0"/>
              <w:jc w:val="center"/>
              <w:rPr>
                <w:lang w:val="hu-HU"/>
              </w:rPr>
            </w:pPr>
            <w:r>
              <w:rPr>
                <w:lang w:val="hu-HU"/>
              </w:rPr>
              <w:t>Rakéták</w:t>
            </w:r>
          </w:p>
        </w:tc>
        <w:tc>
          <w:tcPr>
            <w:tcW w:w="3005" w:type="dxa"/>
          </w:tcPr>
          <w:p w14:paraId="48FCE9A5" w14:textId="1824C400" w:rsidR="00B177CE" w:rsidRDefault="00925B09" w:rsidP="00925B09">
            <w:pPr>
              <w:spacing w:before="0" w:after="240" w:line="252" w:lineRule="auto"/>
              <w:ind w:left="0" w:righ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925B09">
              <w:rPr>
                <w:lang w:val="hu-HU"/>
              </w:rPr>
              <w:t>PixelSize.Height</w:t>
            </w:r>
            <w:proofErr w:type="spellEnd"/>
            <w:r w:rsidRPr="00925B09">
              <w:rPr>
                <w:lang w:val="hu-HU"/>
              </w:rPr>
              <w:t xml:space="preserve"> * 3</w:t>
            </w:r>
          </w:p>
        </w:tc>
        <w:tc>
          <w:tcPr>
            <w:tcW w:w="3006" w:type="dxa"/>
          </w:tcPr>
          <w:p w14:paraId="299C2BE5" w14:textId="72D3F86C" w:rsidR="00B177CE" w:rsidRDefault="001D0DE1" w:rsidP="00925B09">
            <w:pPr>
              <w:spacing w:before="0" w:after="240" w:line="252" w:lineRule="auto"/>
              <w:ind w:left="0" w:righ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Nincs.</w:t>
            </w:r>
          </w:p>
        </w:tc>
      </w:tr>
      <w:tr w:rsidR="00B177CE" w14:paraId="57EA7240" w14:textId="77777777" w:rsidTr="00B177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551A4B7" w14:textId="610FDAE3" w:rsidR="00B177CE" w:rsidRDefault="005F1749" w:rsidP="009263AD">
            <w:pPr>
              <w:spacing w:before="0" w:after="240" w:line="252" w:lineRule="auto"/>
              <w:ind w:left="0" w:right="0"/>
              <w:jc w:val="center"/>
              <w:rPr>
                <w:lang w:val="hu-HU"/>
              </w:rPr>
            </w:pPr>
            <w:r>
              <w:rPr>
                <w:lang w:val="hu-HU"/>
              </w:rPr>
              <w:t>Tanár rakéták</w:t>
            </w:r>
          </w:p>
        </w:tc>
        <w:tc>
          <w:tcPr>
            <w:tcW w:w="3005" w:type="dxa"/>
          </w:tcPr>
          <w:p w14:paraId="2828B4A2" w14:textId="452C6082" w:rsidR="00B177CE" w:rsidRDefault="00925B09" w:rsidP="00925B09">
            <w:pPr>
              <w:spacing w:before="0" w:after="240" w:line="252" w:lineRule="auto"/>
              <w:ind w:left="0" w:righ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925B09">
              <w:rPr>
                <w:lang w:val="hu-HU"/>
              </w:rPr>
              <w:t>PixelSize.Height</w:t>
            </w:r>
            <w:proofErr w:type="spellEnd"/>
            <w:r w:rsidRPr="00925B09">
              <w:rPr>
                <w:lang w:val="hu-HU"/>
              </w:rPr>
              <w:t xml:space="preserve"> * 3</w:t>
            </w:r>
            <w:r>
              <w:rPr>
                <w:lang w:val="hu-HU"/>
              </w:rPr>
              <w:t xml:space="preserve"> / 2</w:t>
            </w:r>
          </w:p>
        </w:tc>
        <w:tc>
          <w:tcPr>
            <w:tcW w:w="3006" w:type="dxa"/>
          </w:tcPr>
          <w:p w14:paraId="3CA66E83" w14:textId="426430E3" w:rsidR="00B177CE" w:rsidRDefault="001D0DE1" w:rsidP="001D0DE1">
            <w:pPr>
              <w:spacing w:before="0" w:after="240" w:line="252" w:lineRule="auto"/>
              <w:ind w:left="0" w:righ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Nincs.</w:t>
            </w:r>
          </w:p>
        </w:tc>
      </w:tr>
      <w:tr w:rsidR="00B177CE" w14:paraId="38076CA3" w14:textId="77777777" w:rsidTr="00B177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82DF936" w14:textId="08764336" w:rsidR="00B177CE" w:rsidRDefault="005F1749" w:rsidP="005F1749">
            <w:pPr>
              <w:spacing w:before="0" w:after="240" w:line="252" w:lineRule="auto"/>
              <w:ind w:left="0" w:right="0"/>
              <w:jc w:val="center"/>
              <w:rPr>
                <w:lang w:val="hu-HU"/>
              </w:rPr>
            </w:pPr>
            <w:r>
              <w:rPr>
                <w:lang w:val="hu-HU"/>
              </w:rPr>
              <w:t>Tanárok</w:t>
            </w:r>
          </w:p>
        </w:tc>
        <w:tc>
          <w:tcPr>
            <w:tcW w:w="3005" w:type="dxa"/>
          </w:tcPr>
          <w:p w14:paraId="76BE5F09" w14:textId="176D8B54" w:rsidR="00B177CE" w:rsidRDefault="002D60F7" w:rsidP="005F1749">
            <w:pPr>
              <w:spacing w:before="0" w:after="240" w:line="252" w:lineRule="auto"/>
              <w:ind w:left="0" w:righ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/>
              </w:rPr>
            </w:pPr>
            <w:r w:rsidRPr="002D60F7">
              <w:rPr>
                <w:lang w:val="hu-HU"/>
              </w:rPr>
              <w:t>1.5 + (</w:t>
            </w:r>
            <w:proofErr w:type="spellStart"/>
            <w:r w:rsidRPr="002D60F7">
              <w:rPr>
                <w:lang w:val="hu-HU"/>
              </w:rPr>
              <w:t>CurrentLevel</w:t>
            </w:r>
            <w:proofErr w:type="spellEnd"/>
            <w:r w:rsidRPr="002D60F7">
              <w:rPr>
                <w:lang w:val="hu-HU"/>
              </w:rPr>
              <w:t xml:space="preserve"> / 10 * 5)</w:t>
            </w:r>
          </w:p>
        </w:tc>
        <w:tc>
          <w:tcPr>
            <w:tcW w:w="3006" w:type="dxa"/>
          </w:tcPr>
          <w:p w14:paraId="0050D4FC" w14:textId="30C59DA0" w:rsidR="00B177CE" w:rsidRDefault="001D0DE1" w:rsidP="001D0DE1">
            <w:pPr>
              <w:spacing w:before="0" w:after="240" w:line="252" w:lineRule="auto"/>
              <w:ind w:left="0" w:righ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Nincs.</w:t>
            </w:r>
          </w:p>
        </w:tc>
      </w:tr>
      <w:tr w:rsidR="00B177CE" w14:paraId="10DD0CC2" w14:textId="77777777" w:rsidTr="00B177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FDF7FB0" w14:textId="4E7C9BA8" w:rsidR="00B177CE" w:rsidRDefault="005F1749" w:rsidP="005F1749">
            <w:pPr>
              <w:spacing w:before="0" w:after="240" w:line="252" w:lineRule="auto"/>
              <w:ind w:left="0" w:right="0"/>
              <w:jc w:val="center"/>
              <w:rPr>
                <w:lang w:val="hu-HU"/>
              </w:rPr>
            </w:pPr>
            <w:proofErr w:type="spellStart"/>
            <w:r>
              <w:rPr>
                <w:lang w:val="hu-HU"/>
              </w:rPr>
              <w:t>Boss</w:t>
            </w:r>
            <w:proofErr w:type="spellEnd"/>
          </w:p>
        </w:tc>
        <w:tc>
          <w:tcPr>
            <w:tcW w:w="3005" w:type="dxa"/>
          </w:tcPr>
          <w:p w14:paraId="0C3235F8" w14:textId="3B4904F3" w:rsidR="00B177CE" w:rsidRDefault="00A4571C" w:rsidP="00A4571C">
            <w:pPr>
              <w:spacing w:before="0" w:after="240" w:line="252" w:lineRule="auto"/>
              <w:ind w:left="0" w:righ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2D60F7">
              <w:rPr>
                <w:lang w:val="hu-HU"/>
              </w:rPr>
              <w:t>1.5 + (</w:t>
            </w:r>
            <w:proofErr w:type="spellStart"/>
            <w:r w:rsidRPr="002D60F7">
              <w:rPr>
                <w:lang w:val="hu-HU"/>
              </w:rPr>
              <w:t>CurrentLevel</w:t>
            </w:r>
            <w:proofErr w:type="spellEnd"/>
            <w:r w:rsidRPr="002D60F7">
              <w:rPr>
                <w:lang w:val="hu-HU"/>
              </w:rPr>
              <w:t xml:space="preserve"> / 10 * 5)</w:t>
            </w:r>
          </w:p>
        </w:tc>
        <w:tc>
          <w:tcPr>
            <w:tcW w:w="3006" w:type="dxa"/>
          </w:tcPr>
          <w:p w14:paraId="7D4D12F4" w14:textId="4A0C5E7F" w:rsidR="00B177CE" w:rsidRDefault="001A7893" w:rsidP="001A7893">
            <w:pPr>
              <w:spacing w:before="0" w:after="240" w:line="252" w:lineRule="auto"/>
              <w:ind w:left="0" w:righ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A játék végén</w:t>
            </w:r>
          </w:p>
        </w:tc>
      </w:tr>
      <w:tr w:rsidR="00B177CE" w14:paraId="06D247E1" w14:textId="77777777" w:rsidTr="00B177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B3F3A88" w14:textId="42AE1893" w:rsidR="00B177CE" w:rsidRDefault="005F1749" w:rsidP="005F1749">
            <w:pPr>
              <w:spacing w:before="0" w:after="240" w:line="252" w:lineRule="auto"/>
              <w:ind w:left="0" w:right="0"/>
              <w:jc w:val="center"/>
              <w:rPr>
                <w:lang w:val="hu-HU"/>
              </w:rPr>
            </w:pPr>
            <w:proofErr w:type="spellStart"/>
            <w:r>
              <w:rPr>
                <w:lang w:val="hu-HU"/>
              </w:rPr>
              <w:t>Shield</w:t>
            </w:r>
            <w:proofErr w:type="spellEnd"/>
          </w:p>
        </w:tc>
        <w:tc>
          <w:tcPr>
            <w:tcW w:w="3005" w:type="dxa"/>
          </w:tcPr>
          <w:p w14:paraId="13B534E6" w14:textId="68FE892E" w:rsidR="00B177CE" w:rsidRDefault="005F1749" w:rsidP="005F1749">
            <w:pPr>
              <w:spacing w:before="0" w:after="240" w:line="252" w:lineRule="auto"/>
              <w:ind w:left="0" w:righ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Nincs</w:t>
            </w:r>
          </w:p>
        </w:tc>
        <w:tc>
          <w:tcPr>
            <w:tcW w:w="3006" w:type="dxa"/>
          </w:tcPr>
          <w:p w14:paraId="29BB0597" w14:textId="722F2289" w:rsidR="00B177CE" w:rsidRDefault="005F1749" w:rsidP="005F1749">
            <w:pPr>
              <w:spacing w:before="0" w:after="240" w:line="252" w:lineRule="auto"/>
              <w:ind w:left="0" w:righ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Fix pozíció</w:t>
            </w:r>
          </w:p>
        </w:tc>
      </w:tr>
      <w:tr w:rsidR="0036330D" w14:paraId="02F4D4DE" w14:textId="77777777" w:rsidTr="00B177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FD4A064" w14:textId="0EACBB5D" w:rsidR="0036330D" w:rsidRDefault="0036330D" w:rsidP="005F1749">
            <w:pPr>
              <w:spacing w:before="0" w:after="240" w:line="252" w:lineRule="auto"/>
              <w:ind w:left="0" w:right="0"/>
              <w:jc w:val="center"/>
              <w:rPr>
                <w:lang w:val="hu-HU"/>
              </w:rPr>
            </w:pPr>
            <w:proofErr w:type="spellStart"/>
            <w:r>
              <w:rPr>
                <w:lang w:val="hu-HU"/>
              </w:rPr>
              <w:t>Booster</w:t>
            </w:r>
            <w:proofErr w:type="spellEnd"/>
          </w:p>
        </w:tc>
        <w:tc>
          <w:tcPr>
            <w:tcW w:w="3005" w:type="dxa"/>
          </w:tcPr>
          <w:p w14:paraId="7B1A10D7" w14:textId="7E1DAA83" w:rsidR="0036330D" w:rsidRDefault="00DF2FE7" w:rsidP="005F1749">
            <w:pPr>
              <w:spacing w:before="0" w:after="240" w:line="252" w:lineRule="auto"/>
              <w:ind w:left="0" w:righ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DF2FE7">
              <w:rPr>
                <w:lang w:val="hu-HU"/>
              </w:rPr>
              <w:t>PixelSize.Height</w:t>
            </w:r>
            <w:proofErr w:type="spellEnd"/>
            <w:r w:rsidRPr="00DF2FE7">
              <w:rPr>
                <w:lang w:val="hu-HU"/>
              </w:rPr>
              <w:t xml:space="preserve"> / 3</w:t>
            </w:r>
          </w:p>
        </w:tc>
        <w:tc>
          <w:tcPr>
            <w:tcW w:w="3006" w:type="dxa"/>
          </w:tcPr>
          <w:p w14:paraId="3204F341" w14:textId="490C9BEB" w:rsidR="0036330D" w:rsidRDefault="00ED71AC" w:rsidP="005F1749">
            <w:pPr>
              <w:spacing w:before="0" w:after="240" w:line="252" w:lineRule="auto"/>
              <w:ind w:left="0" w:righ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25 másodpercenként</w:t>
            </w:r>
          </w:p>
        </w:tc>
      </w:tr>
    </w:tbl>
    <w:p w14:paraId="472FED77" w14:textId="70307FF6" w:rsidR="007C4D4E" w:rsidRDefault="00107548" w:rsidP="00107548">
      <w:pPr>
        <w:spacing w:before="0" w:after="240" w:line="252" w:lineRule="auto"/>
        <w:ind w:left="0" w:right="0"/>
        <w:rPr>
          <w:lang w:val="hu-HU"/>
        </w:rPr>
      </w:pPr>
      <w:r>
        <w:rPr>
          <w:lang w:val="hu-HU"/>
        </w:rPr>
        <w:br w:type="page"/>
      </w:r>
    </w:p>
    <w:p w14:paraId="1DA68241" w14:textId="4BD20ADB" w:rsidR="007C4D4E" w:rsidRDefault="0075631C" w:rsidP="007C4D4E">
      <w:pPr>
        <w:pStyle w:val="Cmsor2"/>
        <w:rPr>
          <w:lang w:val="hu-HU"/>
        </w:rPr>
      </w:pPr>
      <w:r>
        <w:rPr>
          <w:lang w:val="hu-HU"/>
        </w:rPr>
        <w:lastRenderedPageBreak/>
        <w:t>CODE DIAGRAM</w:t>
      </w:r>
    </w:p>
    <w:p w14:paraId="35C795C1" w14:textId="44C8CEE6" w:rsidR="007C4D4E" w:rsidRDefault="007C4D4E" w:rsidP="007C4D4E">
      <w:pPr>
        <w:rPr>
          <w:lang w:val="hu-HU"/>
        </w:rPr>
      </w:pPr>
    </w:p>
    <w:p w14:paraId="66B639D3" w14:textId="1F361233" w:rsidR="007C4D4E" w:rsidRDefault="00E7647B" w:rsidP="007C4D4E">
      <w:pPr>
        <w:rPr>
          <w:lang w:val="hu-HU"/>
        </w:rPr>
      </w:pPr>
      <w:r>
        <w:rPr>
          <w:noProof/>
        </w:rPr>
        <w:drawing>
          <wp:inline distT="0" distB="0" distL="0" distR="0" wp14:anchorId="2ADEB6BE" wp14:editId="7A0A4604">
            <wp:extent cx="5731510" cy="6523355"/>
            <wp:effectExtent l="0" t="0" r="254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F6FB" w14:textId="5463EDD3" w:rsidR="006B08CF" w:rsidRDefault="006B08CF" w:rsidP="007C4D4E">
      <w:pPr>
        <w:rPr>
          <w:lang w:val="hu-HU"/>
        </w:rPr>
      </w:pPr>
    </w:p>
    <w:p w14:paraId="18A78E32" w14:textId="6F06E622" w:rsidR="006B08CF" w:rsidRDefault="006B08CF" w:rsidP="007C4D4E">
      <w:pPr>
        <w:rPr>
          <w:lang w:val="hu-HU"/>
        </w:rPr>
      </w:pPr>
    </w:p>
    <w:p w14:paraId="76B79B9D" w14:textId="7CD9BA36" w:rsidR="006B08CF" w:rsidRDefault="006B08CF" w:rsidP="007C4D4E">
      <w:pPr>
        <w:rPr>
          <w:lang w:val="hu-HU"/>
        </w:rPr>
      </w:pPr>
    </w:p>
    <w:p w14:paraId="47C9A446" w14:textId="1DAFF89C" w:rsidR="006B08CF" w:rsidRDefault="006B08CF" w:rsidP="007C4D4E">
      <w:pPr>
        <w:rPr>
          <w:lang w:val="hu-HU"/>
        </w:rPr>
      </w:pPr>
    </w:p>
    <w:p w14:paraId="02E130B9" w14:textId="1416D797" w:rsidR="006B08CF" w:rsidRDefault="006B08CF" w:rsidP="007C4D4E">
      <w:pPr>
        <w:rPr>
          <w:lang w:val="hu-HU"/>
        </w:rPr>
      </w:pPr>
    </w:p>
    <w:p w14:paraId="4B59800B" w14:textId="4391FBB7" w:rsidR="006B08CF" w:rsidRDefault="006B08CF" w:rsidP="007C4D4E">
      <w:pPr>
        <w:rPr>
          <w:lang w:val="hu-HU"/>
        </w:rPr>
      </w:pPr>
    </w:p>
    <w:p w14:paraId="52726D87" w14:textId="0AE0A9EA" w:rsidR="006B08CF" w:rsidRDefault="006B08CF" w:rsidP="007C4D4E">
      <w:pPr>
        <w:rPr>
          <w:lang w:val="hu-HU"/>
        </w:rPr>
      </w:pPr>
    </w:p>
    <w:p w14:paraId="67E32FA0" w14:textId="4828E3ED" w:rsidR="006B08CF" w:rsidRDefault="005A58C2" w:rsidP="006B08CF">
      <w:pPr>
        <w:pStyle w:val="Cmsor2"/>
        <w:rPr>
          <w:lang w:val="hu-HU"/>
        </w:rPr>
      </w:pPr>
      <w:r>
        <w:rPr>
          <w:lang w:val="hu-HU"/>
        </w:rPr>
        <w:lastRenderedPageBreak/>
        <w:t>SEQUENCE</w:t>
      </w:r>
      <w:r w:rsidR="006B08CF">
        <w:rPr>
          <w:lang w:val="hu-HU"/>
        </w:rPr>
        <w:t xml:space="preserve"> DIAGRAM</w:t>
      </w:r>
    </w:p>
    <w:p w14:paraId="5C7D26DB" w14:textId="4848993E" w:rsidR="006B08CF" w:rsidRDefault="006B08CF" w:rsidP="006B08CF">
      <w:pPr>
        <w:rPr>
          <w:lang w:val="hu-HU"/>
        </w:rPr>
      </w:pPr>
    </w:p>
    <w:p w14:paraId="242BB8C4" w14:textId="43CF31ED" w:rsidR="00495A31" w:rsidRDefault="00B71B98" w:rsidP="006B08CF">
      <w:pPr>
        <w:rPr>
          <w:lang w:val="hu-HU"/>
        </w:rPr>
      </w:pPr>
      <w:r>
        <w:rPr>
          <w:noProof/>
        </w:rPr>
        <w:drawing>
          <wp:inline distT="0" distB="0" distL="0" distR="0" wp14:anchorId="130EF382" wp14:editId="26E088FD">
            <wp:extent cx="5731510" cy="5604143"/>
            <wp:effectExtent l="0" t="0" r="254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04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B3845" w14:textId="77777777" w:rsidR="00495A31" w:rsidRDefault="00495A31">
      <w:pPr>
        <w:spacing w:before="0" w:after="240" w:line="252" w:lineRule="auto"/>
        <w:ind w:left="0" w:right="0"/>
        <w:rPr>
          <w:lang w:val="hu-HU"/>
        </w:rPr>
      </w:pPr>
      <w:r>
        <w:rPr>
          <w:lang w:val="hu-HU"/>
        </w:rPr>
        <w:br w:type="page"/>
      </w:r>
    </w:p>
    <w:p w14:paraId="416466F9" w14:textId="2151DEFF" w:rsidR="006B08CF" w:rsidRPr="006B08CF" w:rsidRDefault="00495A31" w:rsidP="00495A31">
      <w:pPr>
        <w:pStyle w:val="Cmsor2"/>
        <w:rPr>
          <w:lang w:val="hu-HU"/>
        </w:rPr>
      </w:pPr>
      <w:r>
        <w:rPr>
          <w:lang w:val="hu-HU"/>
        </w:rPr>
        <w:lastRenderedPageBreak/>
        <w:t>COMPONENT DIAGRAM</w:t>
      </w:r>
      <w:r w:rsidR="00087DF7">
        <w:rPr>
          <w:lang w:val="hu-HU"/>
        </w:rPr>
        <w:br/>
      </w:r>
      <w:r w:rsidR="00087DF7">
        <w:rPr>
          <w:lang w:val="hu-HU"/>
        </w:rPr>
        <w:br/>
      </w:r>
      <w:r w:rsidR="009A34AA">
        <w:rPr>
          <w:lang w:val="hu-HU"/>
        </w:rPr>
        <w:br/>
      </w:r>
      <w:r w:rsidR="00087DF7">
        <w:rPr>
          <w:noProof/>
        </w:rPr>
        <w:drawing>
          <wp:inline distT="0" distB="0" distL="0" distR="0" wp14:anchorId="1CE68B0B" wp14:editId="78EE0B6F">
            <wp:extent cx="5730041" cy="2395855"/>
            <wp:effectExtent l="0" t="0" r="4445" b="4445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239" cy="2400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08CF" w:rsidRPr="006B08CF" w:rsidSect="00BD16A4">
      <w:footerReference w:type="default" r:id="rId30"/>
      <w:headerReference w:type="first" r:id="rId31"/>
      <w:pgSz w:w="11906" w:h="16838" w:code="9"/>
      <w:pgMar w:top="1440" w:right="1440" w:bottom="1440" w:left="1440" w:header="720" w:footer="576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D1884C" w14:textId="77777777" w:rsidR="00FA4B5E" w:rsidRDefault="00FA4B5E">
      <w:r>
        <w:separator/>
      </w:r>
    </w:p>
    <w:p w14:paraId="15669484" w14:textId="77777777" w:rsidR="00FA4B5E" w:rsidRDefault="00FA4B5E"/>
  </w:endnote>
  <w:endnote w:type="continuationSeparator" w:id="0">
    <w:p w14:paraId="4135DFE1" w14:textId="77777777" w:rsidR="00FA4B5E" w:rsidRDefault="00FA4B5E">
      <w:r>
        <w:continuationSeparator/>
      </w:r>
    </w:p>
    <w:p w14:paraId="4ADA8105" w14:textId="77777777" w:rsidR="00FA4B5E" w:rsidRDefault="00FA4B5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left w:w="0" w:type="dxa"/>
        <w:right w:w="0" w:type="dxa"/>
      </w:tblCellMar>
      <w:tblLook w:val="0620" w:firstRow="1" w:lastRow="0" w:firstColumn="0" w:lastColumn="0" w:noHBand="1" w:noVBand="1"/>
      <w:tblDescription w:val="A dátumot, a dokumentum címét és az oldalszámot tartalmazó élőláb táblázata"/>
    </w:tblPr>
    <w:tblGrid>
      <w:gridCol w:w="1354"/>
      <w:gridCol w:w="6318"/>
      <w:gridCol w:w="1354"/>
    </w:tblGrid>
    <w:tr w:rsidR="00FC58C2" w:rsidRPr="00BD16A4" w14:paraId="01CBC0FF" w14:textId="77777777" w:rsidTr="005A54FA">
      <w:tc>
        <w:tcPr>
          <w:tcW w:w="750" w:type="pct"/>
        </w:tcPr>
        <w:p w14:paraId="660E84D9" w14:textId="77777777" w:rsidR="00FC58C2" w:rsidRPr="00BD16A4" w:rsidRDefault="006626C0" w:rsidP="00547E56">
          <w:pPr>
            <w:pStyle w:val="llb"/>
            <w:rPr>
              <w:lang w:val="hu-HU"/>
            </w:rPr>
          </w:pPr>
          <w:sdt>
            <w:sdtPr>
              <w:rPr>
                <w:lang w:val="hu-HU"/>
              </w:rPr>
              <w:alias w:val="Dátum:"/>
              <w:tag w:val="Dátum:"/>
              <w:id w:val="161668725"/>
              <w:placeholder>
                <w:docPart w:val="C8E18641BAF3473AB7CF049C1A145C3E"/>
              </w:placeholder>
              <w:dataBinding w:prefixMappings="xmlns:ns0='http://schemas.microsoft.com/office/2006/coverPageProps' " w:xpath="/ns0:CoverPageProperties[1]/ns0:CompanyFax[1]" w:storeItemID="{55AF091B-3C7A-41E3-B477-F2FDAA23CFDA}"/>
              <w15:appearance w15:val="hidden"/>
              <w:text/>
            </w:sdtPr>
            <w:sdtEndPr/>
            <w:sdtContent>
              <w:r w:rsidR="00F276FF">
                <w:rPr>
                  <w:lang w:val="hu-HU"/>
                </w:rPr>
                <w:t>2019.03.02</w:t>
              </w:r>
            </w:sdtContent>
          </w:sdt>
        </w:p>
      </w:tc>
      <w:tc>
        <w:tcPr>
          <w:tcW w:w="3500" w:type="pct"/>
        </w:tcPr>
        <w:sdt>
          <w:sdtPr>
            <w:rPr>
              <w:lang w:val="hu-HU"/>
            </w:rPr>
            <w:alias w:val="Beosztás:"/>
            <w:tag w:val="Beosztás:"/>
            <w:id w:val="-1804914071"/>
            <w:placeholder>
              <w:docPart w:val="E1BD6404DFAE4003A19580F81A004378"/>
            </w:placeholder>
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<w15:appearance w15:val="hidden"/>
            <w:text/>
          </w:sdtPr>
          <w:sdtEndPr/>
          <w:sdtContent>
            <w:p w14:paraId="560B63C1" w14:textId="77777777" w:rsidR="00FC58C2" w:rsidRPr="00BD16A4" w:rsidRDefault="00F276FF" w:rsidP="00547E56">
              <w:pPr>
                <w:pStyle w:val="llb"/>
                <w:jc w:val="center"/>
                <w:rPr>
                  <w:lang w:val="hu-HU"/>
                </w:rPr>
              </w:pPr>
              <w:r>
                <w:rPr>
                  <w:lang w:val="hu-HU"/>
                </w:rPr>
                <w:t>OE INVADERS</w:t>
              </w:r>
            </w:p>
          </w:sdtContent>
        </w:sdt>
      </w:tc>
      <w:tc>
        <w:tcPr>
          <w:tcW w:w="750" w:type="pct"/>
        </w:tcPr>
        <w:p w14:paraId="0DFEC4AC" w14:textId="77777777" w:rsidR="00FC58C2" w:rsidRPr="00BD16A4" w:rsidRDefault="004F0E9B" w:rsidP="00547E56">
          <w:pPr>
            <w:pStyle w:val="llb"/>
            <w:jc w:val="right"/>
            <w:rPr>
              <w:lang w:val="hu-HU"/>
            </w:rPr>
          </w:pPr>
          <w:r w:rsidRPr="00BD16A4">
            <w:rPr>
              <w:lang w:val="hu-HU" w:bidi="hu"/>
            </w:rPr>
            <w:fldChar w:fldCharType="begin"/>
          </w:r>
          <w:r w:rsidRPr="00BD16A4">
            <w:rPr>
              <w:lang w:val="hu-HU" w:bidi="hu"/>
            </w:rPr>
            <w:instrText xml:space="preserve"> PAGE   \* MERGEFORMAT </w:instrText>
          </w:r>
          <w:r w:rsidRPr="00BD16A4">
            <w:rPr>
              <w:lang w:val="hu-HU" w:bidi="hu"/>
            </w:rPr>
            <w:fldChar w:fldCharType="separate"/>
          </w:r>
          <w:r w:rsidR="007F4B9C" w:rsidRPr="00BD16A4">
            <w:rPr>
              <w:noProof/>
              <w:lang w:val="hu-HU" w:bidi="hu"/>
            </w:rPr>
            <w:t>4</w:t>
          </w:r>
          <w:r w:rsidRPr="00BD16A4">
            <w:rPr>
              <w:noProof/>
              <w:lang w:val="hu-HU" w:bidi="hu"/>
            </w:rPr>
            <w:fldChar w:fldCharType="end"/>
          </w:r>
        </w:p>
      </w:tc>
    </w:tr>
  </w:tbl>
  <w:p w14:paraId="00B7A732" w14:textId="77777777" w:rsidR="00FC58C2" w:rsidRPr="00BD16A4" w:rsidRDefault="00FC58C2">
    <w:pPr>
      <w:pStyle w:val="llb"/>
      <w:ind w:left="0"/>
      <w:rPr>
        <w:lang w:val="hu-H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BCADA7" w14:textId="77777777" w:rsidR="00FA4B5E" w:rsidRDefault="00FA4B5E">
      <w:r>
        <w:separator/>
      </w:r>
    </w:p>
    <w:p w14:paraId="035EA189" w14:textId="77777777" w:rsidR="00FA4B5E" w:rsidRDefault="00FA4B5E"/>
  </w:footnote>
  <w:footnote w:type="continuationSeparator" w:id="0">
    <w:p w14:paraId="0422D0F0" w14:textId="77777777" w:rsidR="00FA4B5E" w:rsidRDefault="00FA4B5E">
      <w:r>
        <w:continuationSeparator/>
      </w:r>
    </w:p>
    <w:p w14:paraId="46B62A41" w14:textId="77777777" w:rsidR="00FA4B5E" w:rsidRDefault="00FA4B5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897BE8" w14:textId="77777777" w:rsidR="00A94C93" w:rsidRPr="00BD16A4" w:rsidRDefault="00A638EC">
    <w:pPr>
      <w:pStyle w:val="lfej"/>
      <w:rPr>
        <w:lang w:val="hu-HU"/>
      </w:rPr>
    </w:pPr>
    <w:r w:rsidRPr="00BD16A4">
      <w:rPr>
        <w:noProof/>
        <w:lang w:val="hu-HU" w:bidi="hu"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02DA28A4" wp14:editId="0655D38E">
              <wp:simplePos x="0" y="0"/>
              <wp:positionH relativeFrom="page">
                <wp:posOffset>352425</wp:posOffset>
              </wp:positionH>
              <wp:positionV relativeFrom="page">
                <wp:posOffset>457200</wp:posOffset>
              </wp:positionV>
              <wp:extent cx="228600" cy="9144000"/>
              <wp:effectExtent l="0" t="0" r="3175" b="635"/>
              <wp:wrapNone/>
              <wp:docPr id="1" name="Csoport 1" descr="Díszítő oldalsáv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8600" cy="9144000"/>
                        <a:chOff x="0" y="0"/>
                        <a:chExt cx="228600" cy="9144000"/>
                      </a:xfrm>
                    </wpg:grpSpPr>
                    <wps:wsp>
                      <wps:cNvPr id="2" name="Téglalap 2"/>
                      <wps:cNvSpPr/>
                      <wps:spPr>
                        <a:xfrm>
                          <a:off x="0" y="0"/>
                          <a:ext cx="228600" cy="87820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Téglalap 3"/>
                      <wps:cNvSpPr>
                        <a:spLocks noChangeAspect="1"/>
                      </wps:cNvSpPr>
                      <wps:spPr>
                        <a:xfrm>
                          <a:off x="0" y="891540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2900</wp14:pctWidth>
              </wp14:sizeRelH>
              <wp14:sizeRelV relativeFrom="page">
                <wp14:pctHeight>90900</wp14:pctHeight>
              </wp14:sizeRelV>
            </wp:anchor>
          </w:drawing>
        </mc:Choice>
        <mc:Fallback>
          <w:pict>
            <v:group w14:anchorId="00F88B88" id="Csoport 1" o:spid="_x0000_s1026" alt="Díszítő oldalsáv" style="position:absolute;margin-left:27.75pt;margin-top:36pt;width:18pt;height:10in;z-index:251659264;mso-width-percent:29;mso-height-percent:909;mso-position-horizontal-relative:page;mso-position-vertical-relative:page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">
              <v:rect id="Téglalap 2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" fillcolor="#dd8047 [3205]" stroked="f" strokeweight="1pt"/>
              <v:rect id="Téglalap 3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" fillcolor="#94b6d2 [3204]" stroked="f" strokeweight="1pt">
                <o:lock v:ext="edit" aspectratio="t"/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9350E4D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22AEB5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E1C07D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DBE373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00050B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57EC0F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E7C453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10E0B7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61676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B25AC99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56D6D20"/>
    <w:multiLevelType w:val="hybridMultilevel"/>
    <w:tmpl w:val="207A72B4"/>
    <w:lvl w:ilvl="0" w:tplc="DC9CDE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7E2E4B"/>
    <w:multiLevelType w:val="hybridMultilevel"/>
    <w:tmpl w:val="7AFEC6D8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2" w15:restartNumberingAfterBreak="0">
    <w:nsid w:val="4D993888"/>
    <w:multiLevelType w:val="hybridMultilevel"/>
    <w:tmpl w:val="E0525368"/>
    <w:lvl w:ilvl="0" w:tplc="0EB45C24">
      <w:start w:val="1"/>
      <w:numFmt w:val="bullet"/>
      <w:pStyle w:val="Felsorols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8"/>
  </w:num>
  <w:num w:numId="4">
    <w:abstractNumId w:val="8"/>
  </w:num>
  <w:num w:numId="5">
    <w:abstractNumId w:val="12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6FF"/>
    <w:rsid w:val="00002FBC"/>
    <w:rsid w:val="00053038"/>
    <w:rsid w:val="0006257F"/>
    <w:rsid w:val="00075E5F"/>
    <w:rsid w:val="000811FC"/>
    <w:rsid w:val="00087DF7"/>
    <w:rsid w:val="00107548"/>
    <w:rsid w:val="0013719C"/>
    <w:rsid w:val="001912B2"/>
    <w:rsid w:val="001A7893"/>
    <w:rsid w:val="001D0DE1"/>
    <w:rsid w:val="0022367A"/>
    <w:rsid w:val="002725E4"/>
    <w:rsid w:val="00290347"/>
    <w:rsid w:val="00293D0A"/>
    <w:rsid w:val="00297DF2"/>
    <w:rsid w:val="002A0044"/>
    <w:rsid w:val="002B7E17"/>
    <w:rsid w:val="002D60F7"/>
    <w:rsid w:val="002E12CF"/>
    <w:rsid w:val="00315D32"/>
    <w:rsid w:val="003178E4"/>
    <w:rsid w:val="0036330D"/>
    <w:rsid w:val="00375323"/>
    <w:rsid w:val="00393E68"/>
    <w:rsid w:val="003A445F"/>
    <w:rsid w:val="003A4FE1"/>
    <w:rsid w:val="003C0801"/>
    <w:rsid w:val="003C4399"/>
    <w:rsid w:val="003E0F21"/>
    <w:rsid w:val="003F66FA"/>
    <w:rsid w:val="004224CB"/>
    <w:rsid w:val="00426957"/>
    <w:rsid w:val="00446C98"/>
    <w:rsid w:val="00474746"/>
    <w:rsid w:val="004831FF"/>
    <w:rsid w:val="00495A31"/>
    <w:rsid w:val="004A7051"/>
    <w:rsid w:val="004D1879"/>
    <w:rsid w:val="004D5282"/>
    <w:rsid w:val="004D5A65"/>
    <w:rsid w:val="004F0E9B"/>
    <w:rsid w:val="00504927"/>
    <w:rsid w:val="0051038E"/>
    <w:rsid w:val="00547E56"/>
    <w:rsid w:val="005526FB"/>
    <w:rsid w:val="00555CCE"/>
    <w:rsid w:val="005A54FA"/>
    <w:rsid w:val="005A58C2"/>
    <w:rsid w:val="005B175D"/>
    <w:rsid w:val="005B2EAF"/>
    <w:rsid w:val="005B3755"/>
    <w:rsid w:val="005C0B8A"/>
    <w:rsid w:val="005C56B8"/>
    <w:rsid w:val="005F1749"/>
    <w:rsid w:val="0061280C"/>
    <w:rsid w:val="00654A16"/>
    <w:rsid w:val="00660805"/>
    <w:rsid w:val="006626C0"/>
    <w:rsid w:val="006802E1"/>
    <w:rsid w:val="006B08CF"/>
    <w:rsid w:val="006D69FC"/>
    <w:rsid w:val="006E67C4"/>
    <w:rsid w:val="006F2718"/>
    <w:rsid w:val="00713B70"/>
    <w:rsid w:val="007244CD"/>
    <w:rsid w:val="0075631C"/>
    <w:rsid w:val="00782B7B"/>
    <w:rsid w:val="00792C74"/>
    <w:rsid w:val="007C4D4E"/>
    <w:rsid w:val="007D770B"/>
    <w:rsid w:val="007F4B9C"/>
    <w:rsid w:val="007F6D58"/>
    <w:rsid w:val="00803DCA"/>
    <w:rsid w:val="00830243"/>
    <w:rsid w:val="008400AB"/>
    <w:rsid w:val="00847CC8"/>
    <w:rsid w:val="008934C0"/>
    <w:rsid w:val="0090428B"/>
    <w:rsid w:val="00925B09"/>
    <w:rsid w:val="009263AD"/>
    <w:rsid w:val="00946CBD"/>
    <w:rsid w:val="009A34AA"/>
    <w:rsid w:val="009C0142"/>
    <w:rsid w:val="009F5C43"/>
    <w:rsid w:val="00A1298C"/>
    <w:rsid w:val="00A4571C"/>
    <w:rsid w:val="00A638EC"/>
    <w:rsid w:val="00A94C93"/>
    <w:rsid w:val="00AA133F"/>
    <w:rsid w:val="00AC42C8"/>
    <w:rsid w:val="00AD68C1"/>
    <w:rsid w:val="00AD76BC"/>
    <w:rsid w:val="00AE7763"/>
    <w:rsid w:val="00B177CE"/>
    <w:rsid w:val="00B17AD7"/>
    <w:rsid w:val="00B3283F"/>
    <w:rsid w:val="00B40D39"/>
    <w:rsid w:val="00B71B98"/>
    <w:rsid w:val="00BA469E"/>
    <w:rsid w:val="00BD16A4"/>
    <w:rsid w:val="00BE0195"/>
    <w:rsid w:val="00BF3278"/>
    <w:rsid w:val="00C012DA"/>
    <w:rsid w:val="00C54FCF"/>
    <w:rsid w:val="00C637A1"/>
    <w:rsid w:val="00D27F5C"/>
    <w:rsid w:val="00D34F53"/>
    <w:rsid w:val="00D5350B"/>
    <w:rsid w:val="00D712BB"/>
    <w:rsid w:val="00D7573F"/>
    <w:rsid w:val="00D758BD"/>
    <w:rsid w:val="00D93360"/>
    <w:rsid w:val="00DC2090"/>
    <w:rsid w:val="00DD44D1"/>
    <w:rsid w:val="00DD77F5"/>
    <w:rsid w:val="00DF2FE7"/>
    <w:rsid w:val="00E473C1"/>
    <w:rsid w:val="00E57506"/>
    <w:rsid w:val="00E60AC8"/>
    <w:rsid w:val="00E7647B"/>
    <w:rsid w:val="00EA6179"/>
    <w:rsid w:val="00EB1318"/>
    <w:rsid w:val="00ED71AC"/>
    <w:rsid w:val="00EE0537"/>
    <w:rsid w:val="00F02174"/>
    <w:rsid w:val="00F276FF"/>
    <w:rsid w:val="00F47AE1"/>
    <w:rsid w:val="00F9069F"/>
    <w:rsid w:val="00FA4B5E"/>
    <w:rsid w:val="00FB0D48"/>
    <w:rsid w:val="00FB5B09"/>
    <w:rsid w:val="00FC58C2"/>
    <w:rsid w:val="00FF1694"/>
    <w:rsid w:val="00FF4651"/>
    <w:rsid w:val="00FF7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8193"/>
    <o:shapelayout v:ext="edit">
      <o:idmap v:ext="edit" data="1"/>
    </o:shapelayout>
  </w:shapeDefaults>
  <w:decimalSymbol w:val="."/>
  <w:listSeparator w:val=","/>
  <w14:docId w14:val="25A19601"/>
  <w15:chartTrackingRefBased/>
  <w15:docId w15:val="{7E6A23EE-B954-402B-BC0A-A345C3FBF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hu" w:eastAsia="ja-JP" w:bidi="ar-SA"/>
        <w14:ligatures w14:val="standard"/>
      </w:rPr>
    </w:rPrDefault>
    <w:pPrDefault>
      <w:pPr>
        <w:spacing w:after="240" w:line="252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iPriority="0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9" w:unhideWhenUsed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2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5B2EAF"/>
    <w:pPr>
      <w:spacing w:before="120" w:after="0" w:line="240" w:lineRule="auto"/>
      <w:ind w:left="72" w:right="72"/>
    </w:pPr>
  </w:style>
  <w:style w:type="paragraph" w:styleId="Cmsor1">
    <w:name w:val="heading 1"/>
    <w:basedOn w:val="Norml"/>
    <w:next w:val="Norml"/>
    <w:link w:val="Cmsor1Char"/>
    <w:uiPriority w:val="1"/>
    <w:qFormat/>
    <w:rsid w:val="005A54FA"/>
    <w:pPr>
      <w:keepNext/>
      <w:keepLines/>
      <w:pageBreakBefore/>
      <w:spacing w:after="40"/>
      <w:outlineLvl w:val="0"/>
    </w:pPr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1"/>
    <w:qFormat/>
    <w:rsid w:val="005A54FA"/>
    <w:pPr>
      <w:keepNext/>
      <w:keepLines/>
      <w:pBdr>
        <w:top w:val="single" w:sz="4" w:space="1" w:color="B85A22" w:themeColor="accent2" w:themeShade="BF"/>
      </w:pBdr>
      <w:spacing w:before="360" w:after="120"/>
      <w:outlineLvl w:val="1"/>
    </w:pPr>
    <w:rPr>
      <w:rFonts w:asciiTheme="majorHAnsi" w:eastAsiaTheme="majorEastAsia" w:hAnsiTheme="majorHAnsi" w:cstheme="majorBidi"/>
      <w:b/>
      <w:bCs/>
      <w:caps/>
      <w:color w:val="B85A22" w:themeColor="accent2" w:themeShade="BF"/>
      <w:spacing w:val="20"/>
      <w:sz w:val="24"/>
      <w:szCs w:val="24"/>
    </w:rPr>
  </w:style>
  <w:style w:type="paragraph" w:styleId="Cmsor3">
    <w:name w:val="heading 3"/>
    <w:basedOn w:val="Norml"/>
    <w:next w:val="Norml"/>
    <w:link w:val="Cmsor3Char"/>
    <w:uiPriority w:val="1"/>
    <w:qFormat/>
    <w:rsid w:val="005A54FA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bCs/>
      <w:caps/>
      <w:color w:val="555A3C" w:themeColor="accent3" w:themeShade="80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1"/>
    <w:qFormat/>
    <w:pPr>
      <w:outlineLvl w:val="3"/>
    </w:pPr>
    <w:rPr>
      <w:rFonts w:asciiTheme="majorHAnsi" w:eastAsiaTheme="majorEastAsia" w:hAnsiTheme="majorHAnsi" w:cstheme="majorBidi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pPr>
      <w:keepNext/>
      <w:keepLines/>
      <w:outlineLvl w:val="4"/>
    </w:pPr>
    <w:rPr>
      <w:rFonts w:asciiTheme="majorHAnsi" w:eastAsiaTheme="majorEastAsia" w:hAnsiTheme="majorHAnsi" w:cstheme="majorBidi"/>
      <w:i/>
      <w:iCs/>
      <w:caps/>
      <w:sz w:val="24"/>
      <w:szCs w:val="24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pPr>
      <w:keepNext/>
      <w:keepLines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pPr>
      <w:keepNext/>
      <w:keepLines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5A54FA"/>
    <w:pPr>
      <w:keepNext/>
      <w:keepLines/>
      <w:outlineLvl w:val="7"/>
    </w:pPr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5A54FA"/>
    <w:pPr>
      <w:keepNext/>
      <w:keepLines/>
      <w:outlineLvl w:val="8"/>
    </w:pPr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1"/>
    <w:rsid w:val="005A54FA"/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1"/>
    <w:rsid w:val="005A54FA"/>
    <w:rPr>
      <w:rFonts w:asciiTheme="majorHAnsi" w:eastAsiaTheme="majorEastAsia" w:hAnsiTheme="majorHAnsi" w:cstheme="majorBidi"/>
      <w:b/>
      <w:bCs/>
      <w:caps/>
      <w:color w:val="B85A22" w:themeColor="accent2" w:themeShade="BF"/>
      <w:spacing w:val="20"/>
      <w:sz w:val="24"/>
      <w:szCs w:val="24"/>
    </w:rPr>
  </w:style>
  <w:style w:type="character" w:customStyle="1" w:styleId="Cmsor3Char">
    <w:name w:val="Címsor 3 Char"/>
    <w:basedOn w:val="Bekezdsalapbettpusa"/>
    <w:link w:val="Cmsor3"/>
    <w:uiPriority w:val="1"/>
    <w:rsid w:val="005A54FA"/>
    <w:rPr>
      <w:rFonts w:asciiTheme="majorHAnsi" w:eastAsiaTheme="majorEastAsia" w:hAnsiTheme="majorHAnsi" w:cstheme="majorBidi"/>
      <w:b/>
      <w:bCs/>
      <w:caps/>
      <w:color w:val="555A3C" w:themeColor="accent3" w:themeShade="80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1"/>
    <w:rPr>
      <w:rFonts w:asciiTheme="majorHAnsi" w:eastAsiaTheme="majorEastAsia" w:hAnsiTheme="majorHAnsi" w:cstheme="majorBidi"/>
    </w:rPr>
  </w:style>
  <w:style w:type="character" w:customStyle="1" w:styleId="Cmsor5Char">
    <w:name w:val="Címsor 5 Char"/>
    <w:basedOn w:val="Bekezdsalapbettpusa"/>
    <w:link w:val="Cmsor5"/>
    <w:uiPriority w:val="9"/>
    <w:semiHidden/>
    <w:rPr>
      <w:rFonts w:asciiTheme="majorHAnsi" w:eastAsiaTheme="majorEastAsia" w:hAnsiTheme="majorHAnsi" w:cstheme="majorBidi"/>
      <w:i/>
      <w:iCs/>
      <w:caps/>
      <w:sz w:val="24"/>
      <w:szCs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Cmsor7Char">
    <w:name w:val="Címsor 7 Char"/>
    <w:basedOn w:val="Bekezdsalapbettpusa"/>
    <w:link w:val="Cmsor7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5A54FA"/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5A54FA"/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paragraph" w:styleId="Kpalrs">
    <w:name w:val="caption"/>
    <w:basedOn w:val="Norml"/>
    <w:next w:val="Norml"/>
    <w:uiPriority w:val="35"/>
    <w:semiHidden/>
    <w:unhideWhenUsed/>
    <w:qFormat/>
    <w:rPr>
      <w:b/>
      <w:bCs/>
      <w:smallCaps/>
      <w:color w:val="595959" w:themeColor="text1" w:themeTint="A6"/>
    </w:rPr>
  </w:style>
  <w:style w:type="paragraph" w:styleId="Cm">
    <w:name w:val="Title"/>
    <w:basedOn w:val="Norml"/>
    <w:link w:val="CmChar"/>
    <w:uiPriority w:val="1"/>
    <w:qFormat/>
    <w:rsid w:val="005A54FA"/>
    <w:pPr>
      <w:jc w:val="right"/>
    </w:pPr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character" w:customStyle="1" w:styleId="CmChar">
    <w:name w:val="Cím Char"/>
    <w:basedOn w:val="Bekezdsalapbettpusa"/>
    <w:link w:val="Cm"/>
    <w:uiPriority w:val="1"/>
    <w:rsid w:val="005A54FA"/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paragraph" w:styleId="Alcm">
    <w:name w:val="Subtitle"/>
    <w:basedOn w:val="Norml"/>
    <w:next w:val="Norml"/>
    <w:link w:val="AlcmChar"/>
    <w:uiPriority w:val="1"/>
    <w:qFormat/>
    <w:pPr>
      <w:jc w:val="right"/>
    </w:pPr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"/>
    <w:rPr>
      <w:rFonts w:asciiTheme="majorHAnsi" w:eastAsiaTheme="majorEastAsia" w:hAnsiTheme="majorHAnsi" w:cstheme="majorBidi"/>
      <w:caps/>
      <w:sz w:val="28"/>
      <w:szCs w:val="28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pPr>
      <w:outlineLvl w:val="9"/>
    </w:pPr>
  </w:style>
  <w:style w:type="table" w:styleId="Rcsostblzat">
    <w:name w:val="Table Grid"/>
    <w:basedOn w:val="Normltblzat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blzatrcsos31jellszn">
    <w:name w:val="Grid Table 3 Accent 1"/>
    <w:basedOn w:val="Normltblzat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Listaszertblzat7tarka1jellszn">
    <w:name w:val="List Table 7 Colorful Accent 1"/>
    <w:basedOn w:val="Normltblzat"/>
    <w:uiPriority w:val="52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blzatrcsos5stt1jellszn">
    <w:name w:val="Grid Table 5 Dark Accent 1"/>
    <w:basedOn w:val="Normltblzat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bottom w:w="29" w:type="dxa"/>
      </w:tblCellMar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Tblzatrcsos46jellszn">
    <w:name w:val="Grid Table 4 Accent 6"/>
    <w:basedOn w:val="Normltblzat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blzatrcsosvilgos">
    <w:name w:val="Grid Table Light"/>
    <w:basedOn w:val="Normltblzat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blzategyszer2">
    <w:name w:val="Plain Table 2"/>
    <w:basedOn w:val="Normltblzat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Listaszertblzat21jellszn">
    <w:name w:val="List Table 2 Accent 1"/>
    <w:basedOn w:val="Normltblzat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aszertblzat1vilgos2jellszn">
    <w:name w:val="List Table 1 Light Accent 2"/>
    <w:basedOn w:val="Normltblzat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character" w:styleId="Helyrzszveg">
    <w:name w:val="Placeholder Text"/>
    <w:basedOn w:val="Bekezdsalapbettpusa"/>
    <w:uiPriority w:val="2"/>
    <w:rPr>
      <w:i/>
      <w:iCs/>
      <w:color w:val="808080"/>
    </w:rPr>
  </w:style>
  <w:style w:type="table" w:styleId="Tblzatrcsos41jellszn">
    <w:name w:val="Grid Table 4 Accent 1"/>
    <w:basedOn w:val="Normltblzat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blzatrcsos42jellszn">
    <w:name w:val="Grid Table 4 Accent 2"/>
    <w:basedOn w:val="Normltblzat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blzategyszer4">
    <w:name w:val="Plain Table 4"/>
    <w:basedOn w:val="Normltblzat"/>
    <w:uiPriority w:val="44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blzatrcsos1vilgos6jellszn">
    <w:name w:val="Grid Table 1 Light Accent 6"/>
    <w:basedOn w:val="Normltblzat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aszertblzat1vilgos6jellszn">
    <w:name w:val="List Table 1 Light Accent 6"/>
    <w:basedOn w:val="Normltblzat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paragraph" w:styleId="llb">
    <w:name w:val="footer"/>
    <w:basedOn w:val="Norml"/>
    <w:link w:val="llbChar"/>
    <w:uiPriority w:val="2"/>
    <w:pPr>
      <w:spacing w:before="0"/>
    </w:pPr>
  </w:style>
  <w:style w:type="character" w:customStyle="1" w:styleId="llbChar">
    <w:name w:val="Élőláb Char"/>
    <w:basedOn w:val="Bekezdsalapbettpusa"/>
    <w:link w:val="llb"/>
    <w:uiPriority w:val="2"/>
  </w:style>
  <w:style w:type="table" w:customStyle="1" w:styleId="Nincsszegly">
    <w:name w:val="Nincs szegély"/>
    <w:basedOn w:val="Normltblzat"/>
    <w:uiPriority w:val="99"/>
    <w:pPr>
      <w:spacing w:after="0" w:line="240" w:lineRule="auto"/>
    </w:pPr>
    <w:tblPr/>
  </w:style>
  <w:style w:type="table" w:styleId="Tblzatrcsos1vilgos1jellszn">
    <w:name w:val="Grid Table 1 Light Accent 1"/>
    <w:aliases w:val="Sample questionnaires table"/>
    <w:basedOn w:val="Normltblzat"/>
    <w:uiPriority w:val="46"/>
    <w:pPr>
      <w:spacing w:after="0" w:line="240" w:lineRule="auto"/>
    </w:pPr>
    <w:tblPr>
      <w:tblStyleRowBandSize w:val="1"/>
      <w:tblStyleColBandSize w:val="1"/>
      <w:tblBorders>
        <w:insideH w:val="single" w:sz="4" w:space="0" w:color="94B6D2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94B6D2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styleId="Tblzatrcsos21jellszn">
    <w:name w:val="Grid Table 2 Accent 1"/>
    <w:basedOn w:val="Normltblzat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paragraph" w:customStyle="1" w:styleId="Emblma">
    <w:name w:val="Embléma"/>
    <w:basedOn w:val="Norml"/>
    <w:next w:val="Norml"/>
    <w:uiPriority w:val="1"/>
    <w:qFormat/>
    <w:rsid w:val="00A638EC"/>
    <w:pPr>
      <w:spacing w:before="4700" w:after="1440"/>
      <w:jc w:val="right"/>
    </w:pPr>
    <w:rPr>
      <w:color w:val="59473F" w:themeColor="text2" w:themeShade="BF"/>
      <w:sz w:val="52"/>
      <w:szCs w:val="52"/>
    </w:rPr>
  </w:style>
  <w:style w:type="paragraph" w:styleId="z-Akrdvteteje">
    <w:name w:val="HTML Top of Form"/>
    <w:basedOn w:val="Norml"/>
    <w:next w:val="Norml"/>
    <w:link w:val="z-AkrdvtetejeChar"/>
    <w:hidden/>
    <w:uiPriority w:val="99"/>
    <w:semiHidden/>
    <w:unhideWhenUsed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AkrdvtetejeChar">
    <w:name w:val="z-A kérdőív teteje Char"/>
    <w:basedOn w:val="Bekezdsalapbettpusa"/>
    <w:link w:val="z-Akrdvteteje"/>
    <w:uiPriority w:val="99"/>
    <w:semiHidden/>
    <w:rPr>
      <w:rFonts w:ascii="Arial" w:hAnsi="Arial" w:cs="Arial"/>
      <w:vanish/>
      <w:sz w:val="16"/>
      <w:szCs w:val="16"/>
    </w:rPr>
  </w:style>
  <w:style w:type="paragraph" w:styleId="z-Akrdvalja">
    <w:name w:val="HTML Bottom of Form"/>
    <w:basedOn w:val="Norml"/>
    <w:next w:val="Norml"/>
    <w:link w:val="z-AkrdvaljaChar"/>
    <w:hidden/>
    <w:uiPriority w:val="99"/>
    <w:semiHidden/>
    <w:unhideWhenUsed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AkrdvaljaChar">
    <w:name w:val="z-A kérdőív alja Char"/>
    <w:basedOn w:val="Bekezdsalapbettpusa"/>
    <w:link w:val="z-Akrdvalja"/>
    <w:uiPriority w:val="99"/>
    <w:semiHidden/>
    <w:rPr>
      <w:rFonts w:ascii="Arial" w:hAnsi="Arial" w:cs="Arial"/>
      <w:vanish/>
      <w:sz w:val="16"/>
      <w:szCs w:val="16"/>
    </w:rPr>
  </w:style>
  <w:style w:type="paragraph" w:customStyle="1" w:styleId="Kapcsolattartsiadatok">
    <w:name w:val="Kapcsolattartási adatok"/>
    <w:basedOn w:val="Norml"/>
    <w:uiPriority w:val="1"/>
    <w:qFormat/>
    <w:rsid w:val="00290347"/>
    <w:pPr>
      <w:spacing w:before="1680"/>
      <w:contextualSpacing/>
      <w:jc w:val="right"/>
    </w:pPr>
    <w:rPr>
      <w:caps/>
    </w:rPr>
  </w:style>
  <w:style w:type="table" w:styleId="Tblzatrcsos33jellszn">
    <w:name w:val="Grid Table 3 Accent 3"/>
    <w:basedOn w:val="Normltblzat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Tblzatrcsos5stt3jellszn">
    <w:name w:val="Grid Table 5 Dark Accent 3"/>
    <w:basedOn w:val="Normltblzat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Tblzatrcsos1vilgos3jellszn">
    <w:name w:val="Grid Table 1 Light Accent 3"/>
    <w:basedOn w:val="Normltblzat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fej">
    <w:name w:val="header"/>
    <w:basedOn w:val="Norml"/>
    <w:link w:val="lfejChar"/>
    <w:uiPriority w:val="99"/>
    <w:unhideWhenUsed/>
    <w:pPr>
      <w:tabs>
        <w:tab w:val="center" w:pos="4680"/>
        <w:tab w:val="right" w:pos="9360"/>
      </w:tabs>
      <w:spacing w:before="0"/>
      <w:jc w:val="right"/>
    </w:pPr>
  </w:style>
  <w:style w:type="paragraph" w:styleId="Alrs">
    <w:name w:val="Signature"/>
    <w:basedOn w:val="Norml"/>
    <w:link w:val="AlrsChar"/>
    <w:uiPriority w:val="1"/>
    <w:qFormat/>
    <w:rsid w:val="006E67C4"/>
    <w:pPr>
      <w:pBdr>
        <w:top w:val="single" w:sz="2" w:space="1" w:color="auto"/>
      </w:pBdr>
      <w:spacing w:after="360" w:line="276" w:lineRule="auto"/>
      <w:ind w:left="0" w:right="0"/>
      <w:jc w:val="center"/>
    </w:pPr>
    <w:rPr>
      <w:kern w:val="0"/>
      <w:sz w:val="16"/>
      <w:szCs w:val="16"/>
      <w14:ligatures w14:val="none"/>
    </w:rPr>
  </w:style>
  <w:style w:type="character" w:customStyle="1" w:styleId="AlrsChar">
    <w:name w:val="Aláírás Char"/>
    <w:basedOn w:val="Bekezdsalapbettpusa"/>
    <w:link w:val="Alrs"/>
    <w:uiPriority w:val="1"/>
    <w:rsid w:val="006E67C4"/>
    <w:rPr>
      <w:kern w:val="0"/>
      <w:sz w:val="16"/>
      <w:szCs w:val="16"/>
      <w14:ligatures w14:val="none"/>
    </w:rPr>
  </w:style>
  <w:style w:type="paragraph" w:customStyle="1" w:styleId="Jvhagys">
    <w:name w:val="Jóváhagyás"/>
    <w:basedOn w:val="Norml"/>
    <w:uiPriority w:val="1"/>
    <w:qFormat/>
    <w:pPr>
      <w:jc w:val="center"/>
    </w:pPr>
    <w:rPr>
      <w:sz w:val="20"/>
      <w:szCs w:val="20"/>
    </w:rPr>
  </w:style>
  <w:style w:type="paragraph" w:customStyle="1" w:styleId="Jobbraigazts">
    <w:name w:val="Jobbra igazítás"/>
    <w:basedOn w:val="Norml"/>
    <w:uiPriority w:val="1"/>
    <w:qFormat/>
    <w:pPr>
      <w:jc w:val="right"/>
    </w:pPr>
  </w:style>
  <w:style w:type="table" w:styleId="Tblzatrcsos1vilgos2jellszn">
    <w:name w:val="Grid Table 1 Light Accent 2"/>
    <w:basedOn w:val="Normltblzat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lfejChar">
    <w:name w:val="Élőfej Char"/>
    <w:basedOn w:val="Bekezdsalapbettpusa"/>
    <w:link w:val="lfej"/>
    <w:uiPriority w:val="99"/>
  </w:style>
  <w:style w:type="paragraph" w:styleId="Felsorols">
    <w:name w:val="List Bullet"/>
    <w:basedOn w:val="Norml"/>
    <w:uiPriority w:val="1"/>
    <w:unhideWhenUsed/>
    <w:pPr>
      <w:numPr>
        <w:numId w:val="5"/>
      </w:numPr>
      <w:ind w:left="432"/>
      <w:contextualSpacing/>
    </w:pPr>
  </w:style>
  <w:style w:type="character" w:styleId="Erskiemels">
    <w:name w:val="Intense Emphasis"/>
    <w:basedOn w:val="Bekezdsalapbettpusa"/>
    <w:uiPriority w:val="21"/>
    <w:semiHidden/>
    <w:unhideWhenUsed/>
    <w:rsid w:val="005A54FA"/>
    <w:rPr>
      <w:i/>
      <w:iCs/>
      <w:color w:val="355D7E" w:themeColor="accent1" w:themeShade="80"/>
    </w:rPr>
  </w:style>
  <w:style w:type="paragraph" w:styleId="Kiemeltidzet">
    <w:name w:val="Intense Quote"/>
    <w:basedOn w:val="Norml"/>
    <w:next w:val="Norml"/>
    <w:link w:val="KiemeltidzetChar"/>
    <w:uiPriority w:val="30"/>
    <w:semiHidden/>
    <w:unhideWhenUsed/>
    <w:rsid w:val="005A54FA"/>
    <w:pPr>
      <w:pBdr>
        <w:top w:val="single" w:sz="4" w:space="10" w:color="548AB7" w:themeColor="accent1" w:themeShade="BF"/>
        <w:bottom w:val="single" w:sz="4" w:space="10" w:color="548AB7" w:themeColor="accent1" w:themeShade="BF"/>
      </w:pBdr>
      <w:spacing w:before="360" w:after="360"/>
      <w:ind w:left="864" w:right="864"/>
      <w:jc w:val="center"/>
    </w:pPr>
    <w:rPr>
      <w:i/>
      <w:iCs/>
      <w:color w:val="355D7E" w:themeColor="accent1" w:themeShade="80"/>
    </w:rPr>
  </w:style>
  <w:style w:type="character" w:customStyle="1" w:styleId="KiemeltidzetChar">
    <w:name w:val="Kiemelt idézet Char"/>
    <w:basedOn w:val="Bekezdsalapbettpusa"/>
    <w:link w:val="Kiemeltidzet"/>
    <w:uiPriority w:val="30"/>
    <w:semiHidden/>
    <w:rsid w:val="005A54FA"/>
    <w:rPr>
      <w:i/>
      <w:iCs/>
      <w:color w:val="355D7E" w:themeColor="accent1" w:themeShade="80"/>
    </w:rPr>
  </w:style>
  <w:style w:type="character" w:styleId="Ershivatkozs">
    <w:name w:val="Intense Reference"/>
    <w:basedOn w:val="Bekezdsalapbettpusa"/>
    <w:uiPriority w:val="32"/>
    <w:semiHidden/>
    <w:unhideWhenUsed/>
    <w:rsid w:val="005A54FA"/>
    <w:rPr>
      <w:b/>
      <w:bCs/>
      <w:caps w:val="0"/>
      <w:smallCaps/>
      <w:color w:val="355D7E" w:themeColor="accent1" w:themeShade="80"/>
      <w:spacing w:val="5"/>
    </w:rPr>
  </w:style>
  <w:style w:type="paragraph" w:styleId="Szvegblokk">
    <w:name w:val="Block Text"/>
    <w:basedOn w:val="Norml"/>
    <w:uiPriority w:val="99"/>
    <w:semiHidden/>
    <w:unhideWhenUsed/>
    <w:rsid w:val="005A54FA"/>
    <w:pPr>
      <w:pBdr>
        <w:top w:val="single" w:sz="2" w:space="10" w:color="355D7E" w:themeColor="accent1" w:themeShade="80"/>
        <w:left w:val="single" w:sz="2" w:space="10" w:color="355D7E" w:themeColor="accent1" w:themeShade="80"/>
        <w:bottom w:val="single" w:sz="2" w:space="10" w:color="355D7E" w:themeColor="accent1" w:themeShade="80"/>
        <w:right w:val="single" w:sz="2" w:space="10" w:color="355D7E" w:themeColor="accent1" w:themeShade="80"/>
      </w:pBdr>
      <w:ind w:left="1152" w:right="1152"/>
    </w:pPr>
    <w:rPr>
      <w:i/>
      <w:iCs/>
      <w:color w:val="355D7E" w:themeColor="accent1" w:themeShade="80"/>
    </w:rPr>
  </w:style>
  <w:style w:type="character" w:styleId="Hiperhivatkozs">
    <w:name w:val="Hyperlink"/>
    <w:basedOn w:val="Bekezdsalapbettpusa"/>
    <w:uiPriority w:val="99"/>
    <w:semiHidden/>
    <w:unhideWhenUsed/>
    <w:rsid w:val="005A54FA"/>
    <w:rPr>
      <w:color w:val="7C5F1D" w:themeColor="accent4" w:themeShade="80"/>
      <w:u w:val="single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5A54FA"/>
    <w:rPr>
      <w:color w:val="595959" w:themeColor="text1" w:themeTint="A6"/>
      <w:shd w:val="clear" w:color="auto" w:fill="E6E6E6"/>
    </w:rPr>
  </w:style>
  <w:style w:type="character" w:styleId="Kiemels">
    <w:name w:val="Emphasis"/>
    <w:basedOn w:val="Bekezdsalapbettpusa"/>
    <w:uiPriority w:val="20"/>
    <w:rsid w:val="005B2EAF"/>
    <w:rPr>
      <w:i/>
      <w:iCs/>
      <w:color w:val="595959" w:themeColor="text1" w:themeTint="A6"/>
    </w:rPr>
  </w:style>
  <w:style w:type="paragraph" w:styleId="Listaszerbekezds">
    <w:name w:val="List Paragraph"/>
    <w:basedOn w:val="Norml"/>
    <w:uiPriority w:val="34"/>
    <w:unhideWhenUsed/>
    <w:qFormat/>
    <w:rsid w:val="00BF32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959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\AppData\Roaming\Microsoft\Templates\Strat&#233;giai%20&#252;zleti%20marketingterv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90A181B5B904FEEAA8088BA2EE46519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184B26DC-B5D4-4410-AA1E-3B44964E6CEE}"/>
      </w:docPartPr>
      <w:docPartBody>
        <w:p w:rsidR="00B66F33" w:rsidRDefault="00B66F33">
          <w:pPr>
            <w:pStyle w:val="D90A181B5B904FEEAA8088BA2EE46519"/>
          </w:pPr>
          <w:r w:rsidRPr="00BD16A4">
            <w:rPr>
              <w:lang w:val="hu-HU" w:bidi="hu"/>
            </w:rPr>
            <w:t>Verzió:</w:t>
          </w:r>
        </w:p>
      </w:docPartBody>
    </w:docPart>
    <w:docPart>
      <w:docPartPr>
        <w:name w:val="0524F0599A284D53B9FE26584E8A6710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74337395-DB04-4309-8CE1-ADFDDB1CD3AF}"/>
      </w:docPartPr>
      <w:docPartBody>
        <w:p w:rsidR="00B66F33" w:rsidRDefault="00B66F33">
          <w:pPr>
            <w:pStyle w:val="0524F0599A284D53B9FE26584E8A6710"/>
          </w:pPr>
          <w:r w:rsidRPr="00BD16A4">
            <w:rPr>
              <w:lang w:val="hu-HU" w:bidi="hu"/>
            </w:rPr>
            <w:t>Dátum</w:t>
          </w:r>
        </w:p>
      </w:docPartBody>
    </w:docPart>
    <w:docPart>
      <w:docPartPr>
        <w:name w:val="486790864F384CAA99BF7227353C2D2C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60EAFC6A-6E25-45E4-A198-08811305F3F1}"/>
      </w:docPartPr>
      <w:docPartBody>
        <w:p w:rsidR="00B66F33" w:rsidRDefault="00B66F33">
          <w:pPr>
            <w:pStyle w:val="486790864F384CAA99BF7227353C2D2C"/>
          </w:pPr>
          <w:r w:rsidRPr="00BD16A4">
            <w:rPr>
              <w:lang w:val="hu-HU" w:bidi="hu"/>
            </w:rPr>
            <w:t>Taktikai marketingterv</w:t>
          </w:r>
        </w:p>
      </w:docPartBody>
    </w:docPart>
    <w:docPart>
      <w:docPartPr>
        <w:name w:val="A4561C7A3FAC4DF4BEF6DC5215E6F62B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F73E4ADD-7ADB-47C4-B2A3-600D12432B59}"/>
      </w:docPartPr>
      <w:docPartBody>
        <w:p w:rsidR="00B66F33" w:rsidRDefault="00B66F33">
          <w:pPr>
            <w:pStyle w:val="A4561C7A3FAC4DF4BEF6DC5215E6F62B"/>
          </w:pPr>
          <w:r w:rsidRPr="00BD16A4">
            <w:rPr>
              <w:lang w:val="hu-HU" w:bidi="hu"/>
            </w:rPr>
            <w:t>Dokumentum alcíme</w:t>
          </w:r>
        </w:p>
      </w:docPartBody>
    </w:docPart>
    <w:docPart>
      <w:docPartPr>
        <w:name w:val="6926B8D9AF484162AE39D1459C117AC5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05B3E758-97C7-4878-B244-DD22B81A8B27}"/>
      </w:docPartPr>
      <w:docPartBody>
        <w:p w:rsidR="00B66F33" w:rsidRDefault="00B66F33">
          <w:pPr>
            <w:pStyle w:val="6926B8D9AF484162AE39D1459C117AC5"/>
          </w:pPr>
          <w:r w:rsidRPr="00BD16A4">
            <w:rPr>
              <w:lang w:val="hu-HU" w:bidi="hu"/>
            </w:rPr>
            <w:t>cég neve</w:t>
          </w:r>
        </w:p>
      </w:docPartBody>
    </w:docPart>
    <w:docPart>
      <w:docPartPr>
        <w:name w:val="2BF56610D2324657A2BFA7534BFFA13A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F6C2715D-A420-4D9F-9466-01C39EDE04E3}"/>
      </w:docPartPr>
      <w:docPartBody>
        <w:p w:rsidR="00B66F33" w:rsidRDefault="00B66F33">
          <w:pPr>
            <w:pStyle w:val="2BF56610D2324657A2BFA7534BFFA13A"/>
          </w:pPr>
          <w:r w:rsidRPr="00BD16A4">
            <w:rPr>
              <w:lang w:val="hu-HU" w:bidi="hu"/>
            </w:rPr>
            <w:t>Taktikai marketingterv</w:t>
          </w:r>
        </w:p>
      </w:docPartBody>
    </w:docPart>
    <w:docPart>
      <w:docPartPr>
        <w:name w:val="6B3F476DC7184CD4AED306D0AA4C048B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4B541EF7-043D-4EDD-B8E8-4EE86A320110}"/>
      </w:docPartPr>
      <w:docPartBody>
        <w:p w:rsidR="00B66F33" w:rsidRDefault="00B66F33">
          <w:pPr>
            <w:pStyle w:val="6B3F476DC7184CD4AED306D0AA4C048B"/>
          </w:pPr>
          <w:r w:rsidRPr="00BD16A4">
            <w:rPr>
              <w:lang w:val="hu-HU" w:bidi="hu"/>
            </w:rPr>
            <w:t>Terv áttekintése</w:t>
          </w:r>
        </w:p>
      </w:docPartBody>
    </w:docPart>
    <w:docPart>
      <w:docPartPr>
        <w:name w:val="C8E18641BAF3473AB7CF049C1A145C3E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6B0EFE6B-AD14-4FC7-8E84-F5B339B7522A}"/>
      </w:docPartPr>
      <w:docPartBody>
        <w:p w:rsidR="00B66F33" w:rsidRDefault="00B66F33">
          <w:pPr>
            <w:pStyle w:val="C8E18641BAF3473AB7CF049C1A145C3E"/>
          </w:pPr>
          <w:r w:rsidRPr="00BD16A4">
            <w:rPr>
              <w:lang w:val="hu-HU" w:bidi="hu"/>
            </w:rPr>
            <w:t>Írja le a vonzó ajánlatot.</w:t>
          </w:r>
        </w:p>
      </w:docPartBody>
    </w:docPart>
    <w:docPart>
      <w:docPartPr>
        <w:name w:val="E1BD6404DFAE4003A19580F81A004378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16C6EE3A-1E12-4748-9EAA-626BF0E0B1EF}"/>
      </w:docPartPr>
      <w:docPartBody>
        <w:p w:rsidR="00B66F33" w:rsidRDefault="00B66F33">
          <w:pPr>
            <w:pStyle w:val="E1BD6404DFAE4003A19580F81A004378"/>
          </w:pPr>
          <w:r w:rsidRPr="00BD16A4">
            <w:rPr>
              <w:lang w:val="hu-HU" w:bidi="hu"/>
            </w:rPr>
            <w:t>Folyamat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F33"/>
    <w:rsid w:val="00B66F33"/>
    <w:rsid w:val="00C51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2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D90A181B5B904FEEAA8088BA2EE46519">
    <w:name w:val="D90A181B5B904FEEAA8088BA2EE46519"/>
  </w:style>
  <w:style w:type="paragraph" w:customStyle="1" w:styleId="739CBE4BD4B44C5E83B75B20E5C8ACEF">
    <w:name w:val="739CBE4BD4B44C5E83B75B20E5C8ACEF"/>
  </w:style>
  <w:style w:type="paragraph" w:customStyle="1" w:styleId="0524F0599A284D53B9FE26584E8A6710">
    <w:name w:val="0524F0599A284D53B9FE26584E8A6710"/>
  </w:style>
  <w:style w:type="paragraph" w:customStyle="1" w:styleId="486790864F384CAA99BF7227353C2D2C">
    <w:name w:val="486790864F384CAA99BF7227353C2D2C"/>
  </w:style>
  <w:style w:type="paragraph" w:customStyle="1" w:styleId="A4561C7A3FAC4DF4BEF6DC5215E6F62B">
    <w:name w:val="A4561C7A3FAC4DF4BEF6DC5215E6F62B"/>
  </w:style>
  <w:style w:type="paragraph" w:customStyle="1" w:styleId="B0FA56B45450413D8C46A7BB5A86A260">
    <w:name w:val="B0FA56B45450413D8C46A7BB5A86A260"/>
  </w:style>
  <w:style w:type="paragraph" w:customStyle="1" w:styleId="1C30648BC2EE4340A7FC7AB74B1D554B">
    <w:name w:val="1C30648BC2EE4340A7FC7AB74B1D554B"/>
  </w:style>
  <w:style w:type="paragraph" w:customStyle="1" w:styleId="6926B8D9AF484162AE39D1459C117AC5">
    <w:name w:val="6926B8D9AF484162AE39D1459C117AC5"/>
  </w:style>
  <w:style w:type="paragraph" w:customStyle="1" w:styleId="6117CD40783B4A6E8438697360042EF3">
    <w:name w:val="6117CD40783B4A6E8438697360042EF3"/>
  </w:style>
  <w:style w:type="paragraph" w:customStyle="1" w:styleId="2BF56610D2324657A2BFA7534BFFA13A">
    <w:name w:val="2BF56610D2324657A2BFA7534BFFA13A"/>
  </w:style>
  <w:style w:type="character" w:styleId="Kiemels">
    <w:name w:val="Emphasis"/>
    <w:basedOn w:val="Bekezdsalapbettpusa"/>
    <w:uiPriority w:val="20"/>
    <w:rPr>
      <w:i/>
      <w:iCs/>
      <w:color w:val="595959" w:themeColor="text1" w:themeTint="A6"/>
    </w:rPr>
  </w:style>
  <w:style w:type="paragraph" w:customStyle="1" w:styleId="400EB9C7E080468BBE517EDC330D9D1E">
    <w:name w:val="400EB9C7E080468BBE517EDC330D9D1E"/>
  </w:style>
  <w:style w:type="paragraph" w:customStyle="1" w:styleId="6B3F476DC7184CD4AED306D0AA4C048B">
    <w:name w:val="6B3F476DC7184CD4AED306D0AA4C048B"/>
  </w:style>
  <w:style w:type="paragraph" w:customStyle="1" w:styleId="D6C5E44627874318A3CB2D1C1C03C3A7">
    <w:name w:val="D6C5E44627874318A3CB2D1C1C03C3A7"/>
  </w:style>
  <w:style w:type="paragraph" w:customStyle="1" w:styleId="5FB06AC12CB842B6A6903C5C6935DF9B">
    <w:name w:val="5FB06AC12CB842B6A6903C5C6935DF9B"/>
  </w:style>
  <w:style w:type="paragraph" w:customStyle="1" w:styleId="3FAE5AD9A09243EC90973A5C2AE8BCDE">
    <w:name w:val="3FAE5AD9A09243EC90973A5C2AE8BCDE"/>
  </w:style>
  <w:style w:type="paragraph" w:customStyle="1" w:styleId="882D0E46427444B1BF8CEE6263FF0259">
    <w:name w:val="882D0E46427444B1BF8CEE6263FF0259"/>
  </w:style>
  <w:style w:type="paragraph" w:customStyle="1" w:styleId="794EBC74848940639A4DA13F16BD9658">
    <w:name w:val="794EBC74848940639A4DA13F16BD9658"/>
  </w:style>
  <w:style w:type="paragraph" w:customStyle="1" w:styleId="DE9800EDE39544D8A3105B164D325F10">
    <w:name w:val="DE9800EDE39544D8A3105B164D325F10"/>
  </w:style>
  <w:style w:type="paragraph" w:customStyle="1" w:styleId="40A90F614F434BFCBD1489A25127C75B">
    <w:name w:val="40A90F614F434BFCBD1489A25127C75B"/>
  </w:style>
  <w:style w:type="paragraph" w:customStyle="1" w:styleId="696AC23D26BB4CACBEBC4327001AA91E">
    <w:name w:val="696AC23D26BB4CACBEBC4327001AA91E"/>
  </w:style>
  <w:style w:type="paragraph" w:customStyle="1" w:styleId="B3759CF2657949E4A4CA5BE1715E3908">
    <w:name w:val="B3759CF2657949E4A4CA5BE1715E3908"/>
  </w:style>
  <w:style w:type="paragraph" w:customStyle="1" w:styleId="BE4331049D674A7F842EDFC4EE72FEA0">
    <w:name w:val="BE4331049D674A7F842EDFC4EE72FEA0"/>
  </w:style>
  <w:style w:type="paragraph" w:customStyle="1" w:styleId="F691226838BB4A52B3FD42311407E114">
    <w:name w:val="F691226838BB4A52B3FD42311407E114"/>
  </w:style>
  <w:style w:type="paragraph" w:customStyle="1" w:styleId="53F7409EB93F4A87B488D4DF90D577F9">
    <w:name w:val="53F7409EB93F4A87B488D4DF90D577F9"/>
  </w:style>
  <w:style w:type="paragraph" w:customStyle="1" w:styleId="D624175CA4294091B86B52F5F72671B0">
    <w:name w:val="D624175CA4294091B86B52F5F72671B0"/>
  </w:style>
  <w:style w:type="paragraph" w:customStyle="1" w:styleId="CA0732646620456B92A7C09C80478E37">
    <w:name w:val="CA0732646620456B92A7C09C80478E37"/>
  </w:style>
  <w:style w:type="paragraph" w:customStyle="1" w:styleId="0B301721CF3D4C548FE795446081B799">
    <w:name w:val="0B301721CF3D4C548FE795446081B799"/>
  </w:style>
  <w:style w:type="paragraph" w:customStyle="1" w:styleId="38705B07AA7A4394BB5BC55CA6F20F79">
    <w:name w:val="38705B07AA7A4394BB5BC55CA6F20F79"/>
  </w:style>
  <w:style w:type="paragraph" w:customStyle="1" w:styleId="9BB091ED541940BA957171EF6E8C3FC2">
    <w:name w:val="9BB091ED541940BA957171EF6E8C3FC2"/>
  </w:style>
  <w:style w:type="paragraph" w:customStyle="1" w:styleId="74087FFE5546479A92802217E0D31595">
    <w:name w:val="74087FFE5546479A92802217E0D31595"/>
  </w:style>
  <w:style w:type="paragraph" w:customStyle="1" w:styleId="578CA20BE16443C7951F23BAD5AE5575">
    <w:name w:val="578CA20BE16443C7951F23BAD5AE5575"/>
  </w:style>
  <w:style w:type="paragraph" w:customStyle="1" w:styleId="7CAB3BB2E03F45C3B384363B83E4F2D9">
    <w:name w:val="7CAB3BB2E03F45C3B384363B83E4F2D9"/>
  </w:style>
  <w:style w:type="paragraph" w:customStyle="1" w:styleId="003689C9CEB9482BB300E5267C00888E">
    <w:name w:val="003689C9CEB9482BB300E5267C00888E"/>
  </w:style>
  <w:style w:type="paragraph" w:customStyle="1" w:styleId="E22D0D23E01149B3A7D522FDBE6C674B">
    <w:name w:val="E22D0D23E01149B3A7D522FDBE6C674B"/>
  </w:style>
  <w:style w:type="paragraph" w:customStyle="1" w:styleId="B43EFAEEB3EC4BDBADB2E9781DDD6EA8">
    <w:name w:val="B43EFAEEB3EC4BDBADB2E9781DDD6EA8"/>
  </w:style>
  <w:style w:type="paragraph" w:customStyle="1" w:styleId="C8E18641BAF3473AB7CF049C1A145C3E">
    <w:name w:val="C8E18641BAF3473AB7CF049C1A145C3E"/>
  </w:style>
  <w:style w:type="paragraph" w:customStyle="1" w:styleId="E1BD6404DFAE4003A19580F81A004378">
    <w:name w:val="E1BD6404DFAE4003A19580F81A004378"/>
  </w:style>
  <w:style w:type="paragraph" w:customStyle="1" w:styleId="25ED23841F4F40869D9AB1C84C3B94B9">
    <w:name w:val="25ED23841F4F40869D9AB1C84C3B94B9"/>
  </w:style>
  <w:style w:type="paragraph" w:customStyle="1" w:styleId="FAA8589762134C86A56F7CA657B16CFB">
    <w:name w:val="FAA8589762134C86A56F7CA657B16CFB"/>
  </w:style>
  <w:style w:type="paragraph" w:customStyle="1" w:styleId="B06ABE82C06D45AA84589062DC4A0A15">
    <w:name w:val="B06ABE82C06D45AA84589062DC4A0A15"/>
  </w:style>
  <w:style w:type="paragraph" w:customStyle="1" w:styleId="0A82E1E9D3C94563B5F8B533C4E8A9D0">
    <w:name w:val="0A82E1E9D3C94563B5F8B533C4E8A9D0"/>
  </w:style>
  <w:style w:type="paragraph" w:customStyle="1" w:styleId="8D6D8D8FD3494280860AA0975C956937">
    <w:name w:val="8D6D8D8FD3494280860AA0975C956937"/>
  </w:style>
  <w:style w:type="paragraph" w:customStyle="1" w:styleId="E3660D72FDBE46469AD615ECD3ADD026">
    <w:name w:val="E3660D72FDBE46469AD615ECD3ADD026"/>
  </w:style>
  <w:style w:type="paragraph" w:customStyle="1" w:styleId="FBBD16EA9BF54EA28AB49688300BCACB">
    <w:name w:val="FBBD16EA9BF54EA28AB49688300BCACB"/>
  </w:style>
  <w:style w:type="paragraph" w:customStyle="1" w:styleId="B00A474C3AD64EBB8F4CA9B704ECB760">
    <w:name w:val="B00A474C3AD64EBB8F4CA9B704ECB760"/>
  </w:style>
  <w:style w:type="paragraph" w:customStyle="1" w:styleId="1E10CC44C3E04F60B3078B3B5BBC79C0">
    <w:name w:val="1E10CC44C3E04F60B3078B3B5BBC79C0"/>
  </w:style>
  <w:style w:type="paragraph" w:customStyle="1" w:styleId="452E7A4B6DA448239DC4E49B14FCB375">
    <w:name w:val="452E7A4B6DA448239DC4E49B14FCB375"/>
  </w:style>
  <w:style w:type="paragraph" w:customStyle="1" w:styleId="4A95A3204F2B43AC8EA38797222AFCC0">
    <w:name w:val="4A95A3204F2B43AC8EA38797222AFCC0"/>
  </w:style>
  <w:style w:type="paragraph" w:customStyle="1" w:styleId="533083EA73FB4214B5B4E0DB320B5820">
    <w:name w:val="533083EA73FB4214B5B4E0DB320B5820"/>
  </w:style>
  <w:style w:type="paragraph" w:customStyle="1" w:styleId="9973D282801A4FA5B433EC1AF72B6644">
    <w:name w:val="9973D282801A4FA5B433EC1AF72B6644"/>
  </w:style>
  <w:style w:type="paragraph" w:customStyle="1" w:styleId="25BB90C24CC1417E92C4B5381A4DDB4E">
    <w:name w:val="25BB90C24CC1417E92C4B5381A4DDB4E"/>
  </w:style>
  <w:style w:type="paragraph" w:customStyle="1" w:styleId="6865400EC98941E4827C1CA5B6E3471B">
    <w:name w:val="6865400EC98941E4827C1CA5B6E3471B"/>
  </w:style>
  <w:style w:type="paragraph" w:customStyle="1" w:styleId="02F2DA905761413AA947AFA231EE1002">
    <w:name w:val="02F2DA905761413AA947AFA231EE1002"/>
  </w:style>
  <w:style w:type="paragraph" w:customStyle="1" w:styleId="9B9E9BE18C22486C871AFE2F75F08655">
    <w:name w:val="9B9E9BE18C22486C871AFE2F75F08655"/>
  </w:style>
  <w:style w:type="paragraph" w:customStyle="1" w:styleId="6C83D8EACEF94136AE70A7446D559ABA">
    <w:name w:val="6C83D8EACEF94136AE70A7446D559ABA"/>
  </w:style>
  <w:style w:type="paragraph" w:customStyle="1" w:styleId="A4B8D0AB98D94BB6A7110153A92F2D30">
    <w:name w:val="A4B8D0AB98D94BB6A7110153A92F2D30"/>
  </w:style>
  <w:style w:type="paragraph" w:customStyle="1" w:styleId="F2FA47DA5D704B32B93C5546124180EE">
    <w:name w:val="F2FA47DA5D704B32B93C5546124180EE"/>
  </w:style>
  <w:style w:type="paragraph" w:customStyle="1" w:styleId="FD19A3A0798E48D89E02487584A95A56">
    <w:name w:val="FD19A3A0798E48D89E02487584A95A56"/>
  </w:style>
  <w:style w:type="paragraph" w:customStyle="1" w:styleId="1B073B23E9AA4611BACB09312C81EA52">
    <w:name w:val="1B073B23E9AA4611BACB09312C81EA52"/>
  </w:style>
  <w:style w:type="paragraph" w:customStyle="1" w:styleId="E7FA910A3A6C4DE0865BEF5F256A351A">
    <w:name w:val="E7FA910A3A6C4DE0865BEF5F256A351A"/>
  </w:style>
  <w:style w:type="paragraph" w:customStyle="1" w:styleId="2DE933B565BD4B36AF84E19D421E615A">
    <w:name w:val="2DE933B565BD4B36AF84E19D421E615A"/>
  </w:style>
  <w:style w:type="paragraph" w:customStyle="1" w:styleId="01F641E65840472DAECED66341E08208">
    <w:name w:val="01F641E65840472DAECED66341E08208"/>
  </w:style>
  <w:style w:type="paragraph" w:customStyle="1" w:styleId="4D61CEA19132484D99221C89BBD07356">
    <w:name w:val="4D61CEA19132484D99221C89BBD07356"/>
  </w:style>
  <w:style w:type="paragraph" w:customStyle="1" w:styleId="42C442385C1E4851B70A8B8FF2397CC3">
    <w:name w:val="42C442385C1E4851B70A8B8FF2397CC3"/>
  </w:style>
  <w:style w:type="paragraph" w:customStyle="1" w:styleId="C593578B8D5F499AB7F32900226AA280">
    <w:name w:val="C593578B8D5F499AB7F32900226AA280"/>
  </w:style>
  <w:style w:type="paragraph" w:customStyle="1" w:styleId="283070F47ADB4329879B57569B37B773">
    <w:name w:val="283070F47ADB4329879B57569B37B773"/>
  </w:style>
  <w:style w:type="paragraph" w:customStyle="1" w:styleId="0EC3604DDDE046D59FB359A41F11CAB3">
    <w:name w:val="0EC3604DDDE046D59FB359A41F11CAB3"/>
  </w:style>
  <w:style w:type="paragraph" w:customStyle="1" w:styleId="0E692E56594243E28B5CCEF8203D228E">
    <w:name w:val="0E692E56594243E28B5CCEF8203D228E"/>
  </w:style>
  <w:style w:type="paragraph" w:customStyle="1" w:styleId="D22420A11FBA4499B6FEC783C5FAB59F">
    <w:name w:val="D22420A11FBA4499B6FEC783C5FAB59F"/>
  </w:style>
  <w:style w:type="paragraph" w:customStyle="1" w:styleId="B126BC4671CB47489A52DDB7AB5FD2BC">
    <w:name w:val="B126BC4671CB47489A52DDB7AB5FD2BC"/>
  </w:style>
  <w:style w:type="paragraph" w:customStyle="1" w:styleId="405FB05F1D9C4028BC479E18D054E364">
    <w:name w:val="405FB05F1D9C4028BC479E18D054E364"/>
  </w:style>
  <w:style w:type="paragraph" w:customStyle="1" w:styleId="489E5617F4F746BBA0414CD5D6379FBD">
    <w:name w:val="489E5617F4F746BBA0414CD5D6379FBD"/>
  </w:style>
  <w:style w:type="paragraph" w:customStyle="1" w:styleId="322D72D3F0524CDE833EDF9E59A8ACA1">
    <w:name w:val="322D72D3F0524CDE833EDF9E59A8ACA1"/>
  </w:style>
  <w:style w:type="paragraph" w:customStyle="1" w:styleId="77F2CC40F0DB4F59A6B83C9A6C975C5C">
    <w:name w:val="77F2CC40F0DB4F59A6B83C9A6C975C5C"/>
  </w:style>
  <w:style w:type="paragraph" w:customStyle="1" w:styleId="A5555E8B99014F9C94472F546D33D5CB">
    <w:name w:val="A5555E8B99014F9C94472F546D33D5CB"/>
  </w:style>
  <w:style w:type="paragraph" w:customStyle="1" w:styleId="ADBB585D32AF43E58EE6FFD0A3F130C6">
    <w:name w:val="ADBB585D32AF43E58EE6FFD0A3F130C6"/>
  </w:style>
  <w:style w:type="paragraph" w:customStyle="1" w:styleId="019A707052FE4E73A334E854E8E55B41">
    <w:name w:val="019A707052FE4E73A334E854E8E55B41"/>
  </w:style>
  <w:style w:type="paragraph" w:customStyle="1" w:styleId="B97773D06E6D451EAE7E0879D7B3218C">
    <w:name w:val="B97773D06E6D451EAE7E0879D7B3218C"/>
  </w:style>
  <w:style w:type="paragraph" w:customStyle="1" w:styleId="ED4FE00E74ED4FB5AD5D4CAA4228A236">
    <w:name w:val="ED4FE00E74ED4FB5AD5D4CAA4228A236"/>
  </w:style>
  <w:style w:type="paragraph" w:customStyle="1" w:styleId="60F484677C0E4775882F30F1BBAB65BD">
    <w:name w:val="60F484677C0E4775882F30F1BBAB65BD"/>
  </w:style>
  <w:style w:type="paragraph" w:customStyle="1" w:styleId="FF5940D16F384772A52A46FAA8E53729">
    <w:name w:val="FF5940D16F384772A52A46FAA8E53729"/>
  </w:style>
  <w:style w:type="paragraph" w:customStyle="1" w:styleId="2187D031412648C390B2416B55788E60">
    <w:name w:val="2187D031412648C390B2416B55788E60"/>
  </w:style>
  <w:style w:type="paragraph" w:customStyle="1" w:styleId="057091AA914A4081A499B8BC2A7FCFA4">
    <w:name w:val="057091AA914A4081A499B8BC2A7FCFA4"/>
  </w:style>
  <w:style w:type="paragraph" w:customStyle="1" w:styleId="7B481FA66BFF45CBB83126B60FEC7DD8">
    <w:name w:val="7B481FA66BFF45CBB83126B60FEC7DD8"/>
  </w:style>
  <w:style w:type="paragraph" w:customStyle="1" w:styleId="04599DB0787D456AB0231FA4ABA27F99">
    <w:name w:val="04599DB0787D456AB0231FA4ABA27F99"/>
  </w:style>
  <w:style w:type="paragraph" w:customStyle="1" w:styleId="57C0FB2165434F14AD7B072D640AADDB">
    <w:name w:val="57C0FB2165434F14AD7B072D640AADDB"/>
  </w:style>
  <w:style w:type="paragraph" w:customStyle="1" w:styleId="4C4A5396C8AC4F91ADE3B3CB344F789B">
    <w:name w:val="4C4A5396C8AC4F91ADE3B3CB344F789B"/>
  </w:style>
  <w:style w:type="paragraph" w:customStyle="1" w:styleId="933EF281E9014326849AB73F7F1E0409">
    <w:name w:val="933EF281E9014326849AB73F7F1E0409"/>
  </w:style>
  <w:style w:type="paragraph" w:customStyle="1" w:styleId="70351CF79CB64A72A9574F3E4B7CBBD1">
    <w:name w:val="70351CF79CB64A72A9574F3E4B7CBBD1"/>
  </w:style>
  <w:style w:type="paragraph" w:customStyle="1" w:styleId="20DEA9C1D3EA4DD7A76B2115E60A6EC9">
    <w:name w:val="20DEA9C1D3EA4DD7A76B2115E60A6EC9"/>
  </w:style>
  <w:style w:type="paragraph" w:customStyle="1" w:styleId="2945C2DB18CB404E8E74D25257D28ED2">
    <w:name w:val="2945C2DB18CB404E8E74D25257D28ED2"/>
  </w:style>
  <w:style w:type="paragraph" w:customStyle="1" w:styleId="085B99474B5F4E6BB5DF19702D6D9329">
    <w:name w:val="085B99474B5F4E6BB5DF19702D6D9329"/>
  </w:style>
  <w:style w:type="paragraph" w:customStyle="1" w:styleId="5492477A386F4745A99AF63DE4BBFA21">
    <w:name w:val="5492477A386F4745A99AF63DE4BBFA21"/>
  </w:style>
  <w:style w:type="paragraph" w:customStyle="1" w:styleId="D991A196213C4CFFAA8A90A2BF372675">
    <w:name w:val="D991A196213C4CFFAA8A90A2BF372675"/>
  </w:style>
  <w:style w:type="paragraph" w:customStyle="1" w:styleId="AD6D861417DF4A238CFB72F8FFEE3E48">
    <w:name w:val="AD6D861417DF4A238CFB72F8FFEE3E48"/>
  </w:style>
  <w:style w:type="paragraph" w:customStyle="1" w:styleId="5DAF772583D843D3A0B9BC1E1604407B">
    <w:name w:val="5DAF772583D843D3A0B9BC1E1604407B"/>
  </w:style>
  <w:style w:type="paragraph" w:customStyle="1" w:styleId="825BA9ADA7654F36B964AC64CBF94712">
    <w:name w:val="825BA9ADA7654F36B964AC64CBF94712"/>
  </w:style>
  <w:style w:type="paragraph" w:customStyle="1" w:styleId="D857734E2E7D4FA48F1AA585F5B58C4A">
    <w:name w:val="D857734E2E7D4FA48F1AA585F5B58C4A"/>
  </w:style>
  <w:style w:type="paragraph" w:customStyle="1" w:styleId="C1FDDCBE9AC147FBBEA5625FB51E1DD2">
    <w:name w:val="C1FDDCBE9AC147FBBEA5625FB51E1DD2"/>
  </w:style>
  <w:style w:type="paragraph" w:customStyle="1" w:styleId="7E961B4488AD4B3EB2F4A2A635F39CCE">
    <w:name w:val="7E961B4488AD4B3EB2F4A2A635F39CCE"/>
  </w:style>
  <w:style w:type="paragraph" w:customStyle="1" w:styleId="253C7F9503414CCFA360A3B0DC0D629A">
    <w:name w:val="253C7F9503414CCFA360A3B0DC0D629A"/>
  </w:style>
  <w:style w:type="character" w:styleId="Helyrzszveg">
    <w:name w:val="Placeholder Text"/>
    <w:basedOn w:val="Bekezdsalapbettpusa"/>
    <w:uiPriority w:val="2"/>
    <w:rPr>
      <w:i/>
      <w:iCs/>
      <w:color w:val="808080"/>
    </w:rPr>
  </w:style>
  <w:style w:type="paragraph" w:customStyle="1" w:styleId="2E9138F6ED1F4CBB801A93F3D52B6F77">
    <w:name w:val="2E9138F6ED1F4CBB801A93F3D52B6F77"/>
  </w:style>
  <w:style w:type="paragraph" w:customStyle="1" w:styleId="E22D337697B44A49BF3952AE42E7767E">
    <w:name w:val="E22D337697B44A49BF3952AE42E7767E"/>
  </w:style>
  <w:style w:type="paragraph" w:customStyle="1" w:styleId="36A45F0285984772AB12AB66AB33FB08">
    <w:name w:val="36A45F0285984772AB12AB66AB33FB08"/>
  </w:style>
  <w:style w:type="paragraph" w:customStyle="1" w:styleId="C9629FFEB11648C9BABEAB4E08A0D48D">
    <w:name w:val="C9629FFEB11648C9BABEAB4E08A0D48D"/>
  </w:style>
  <w:style w:type="paragraph" w:customStyle="1" w:styleId="1A42B2C8FA1248A596E4C5376323940D">
    <w:name w:val="1A42B2C8FA1248A596E4C5376323940D"/>
  </w:style>
  <w:style w:type="paragraph" w:customStyle="1" w:styleId="6CBCF1F032D5472C88AA2D4C50E20F97">
    <w:name w:val="6CBCF1F032D5472C88AA2D4C50E20F97"/>
  </w:style>
  <w:style w:type="paragraph" w:customStyle="1" w:styleId="7D4B175307754C7D88CCE8ADBE974CCF">
    <w:name w:val="7D4B175307754C7D88CCE8ADBE974CCF"/>
  </w:style>
  <w:style w:type="paragraph" w:customStyle="1" w:styleId="42D5FD5BECF64242B157233EB402DC0B">
    <w:name w:val="42D5FD5BECF64242B157233EB402DC0B"/>
  </w:style>
  <w:style w:type="paragraph" w:customStyle="1" w:styleId="1B846EA6509646509561E76A22A0385A">
    <w:name w:val="1B846EA6509646509561E76A22A0385A"/>
  </w:style>
  <w:style w:type="paragraph" w:customStyle="1" w:styleId="4E0C1E6D0C46454A9A0D7668A12D8F35">
    <w:name w:val="4E0C1E6D0C46454A9A0D7668A12D8F35"/>
  </w:style>
  <w:style w:type="paragraph" w:customStyle="1" w:styleId="D0CB05B7B69A4D4A937877C88103A126">
    <w:name w:val="D0CB05B7B69A4D4A937877C88103A126"/>
  </w:style>
  <w:style w:type="paragraph" w:customStyle="1" w:styleId="928ED03A03014347941988174ADE6C5A">
    <w:name w:val="928ED03A03014347941988174ADE6C5A"/>
  </w:style>
  <w:style w:type="paragraph" w:customStyle="1" w:styleId="FDBD5DD32DBF4D06AE16A5FABEC07484">
    <w:name w:val="FDBD5DD32DBF4D06AE16A5FABEC07484"/>
  </w:style>
  <w:style w:type="paragraph" w:customStyle="1" w:styleId="FA790EB18DB14C65909E04EE2A99253E">
    <w:name w:val="FA790EB18DB14C65909E04EE2A99253E"/>
  </w:style>
  <w:style w:type="paragraph" w:customStyle="1" w:styleId="E7CDD7C8859846ABBF4AA16CD2D4115A">
    <w:name w:val="E7CDD7C8859846ABBF4AA16CD2D4115A"/>
  </w:style>
  <w:style w:type="paragraph" w:customStyle="1" w:styleId="CD97B308EDA94568844EE954914EF586">
    <w:name w:val="CD97B308EDA94568844EE954914EF586"/>
  </w:style>
  <w:style w:type="paragraph" w:customStyle="1" w:styleId="B9B0A4A7584A4B4EA2BF70EA69529E73">
    <w:name w:val="B9B0A4A7584A4B4EA2BF70EA69529E73"/>
  </w:style>
  <w:style w:type="paragraph" w:customStyle="1" w:styleId="5FCF008C242E4847B906925034BBC2F9">
    <w:name w:val="5FCF008C242E4847B906925034BBC2F9"/>
  </w:style>
  <w:style w:type="paragraph" w:customStyle="1" w:styleId="722BFA09E5A74EC992882C0A5A7CCE77">
    <w:name w:val="722BFA09E5A74EC992882C0A5A7CCE77"/>
  </w:style>
  <w:style w:type="paragraph" w:customStyle="1" w:styleId="BF1C082CF6CA4A378837F666D25359E3">
    <w:name w:val="BF1C082CF6CA4A378837F666D25359E3"/>
  </w:style>
  <w:style w:type="paragraph" w:customStyle="1" w:styleId="ACFA6C62564C4F8E913B61361B9C15CA">
    <w:name w:val="ACFA6C62564C4F8E913B61361B9C15CA"/>
  </w:style>
  <w:style w:type="paragraph" w:customStyle="1" w:styleId="6633538B8BA8407CA3C0A1FB74BD0603">
    <w:name w:val="6633538B8BA8407CA3C0A1FB74BD0603"/>
  </w:style>
  <w:style w:type="paragraph" w:customStyle="1" w:styleId="E27F01E2DA884D41BB3386EFA276F7A5">
    <w:name w:val="E27F01E2DA884D41BB3386EFA276F7A5"/>
  </w:style>
  <w:style w:type="paragraph" w:customStyle="1" w:styleId="89D481DD7ECC428EBA5679FD2A735247">
    <w:name w:val="89D481DD7ECC428EBA5679FD2A735247"/>
  </w:style>
  <w:style w:type="paragraph" w:customStyle="1" w:styleId="297C7BEF77BE430DA34A068D52724A81">
    <w:name w:val="297C7BEF77BE430DA34A068D52724A81"/>
  </w:style>
  <w:style w:type="paragraph" w:customStyle="1" w:styleId="2A362444A2704FDB9172647A21C67091">
    <w:name w:val="2A362444A2704FDB9172647A21C67091"/>
  </w:style>
  <w:style w:type="paragraph" w:customStyle="1" w:styleId="00BB13C96FD84ED18B3F3327E9CEA170">
    <w:name w:val="00BB13C96FD84ED18B3F3327E9CEA170"/>
  </w:style>
  <w:style w:type="paragraph" w:customStyle="1" w:styleId="6CB479A44D2E41A3B95A2B4AC232B5DD">
    <w:name w:val="6CB479A44D2E41A3B95A2B4AC232B5DD"/>
  </w:style>
  <w:style w:type="paragraph" w:customStyle="1" w:styleId="3F73B2673BAB4673952EA7372089E30D">
    <w:name w:val="3F73B2673BAB4673952EA7372089E30D"/>
  </w:style>
  <w:style w:type="paragraph" w:customStyle="1" w:styleId="939529137B08444D84ACF15C1C570C66">
    <w:name w:val="939529137B08444D84ACF15C1C570C66"/>
  </w:style>
  <w:style w:type="paragraph" w:customStyle="1" w:styleId="EEDFA66D120549148266ED8A1A1C5F31">
    <w:name w:val="EEDFA66D120549148266ED8A1A1C5F31"/>
  </w:style>
  <w:style w:type="paragraph" w:customStyle="1" w:styleId="3AA0B05A54784AC4B1E27B8557862417">
    <w:name w:val="3AA0B05A54784AC4B1E27B8557862417"/>
  </w:style>
  <w:style w:type="paragraph" w:customStyle="1" w:styleId="B24C38C9138F406D845E54824C9A57DC">
    <w:name w:val="B24C38C9138F406D845E54824C9A57D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2.jpeg"/></Relationships>
</file>

<file path=word/theme/theme1.xml><?xml version="1.0" encoding="utf-8"?>
<a:theme xmlns:a="http://schemas.openxmlformats.org/drawingml/2006/main" name="Tactical business marketing pl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2019.03.02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F9C05DA-982B-4B78-B3E1-58C3161BD1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Stratégiai üzleti marketingterv</Template>
  <TotalTime>1</TotalTime>
  <Pages>8</Pages>
  <Words>433</Words>
  <Characters>2469</Characters>
  <Application>Microsoft Office Word</Application>
  <DocSecurity>0</DocSecurity>
  <Lines>20</Lines>
  <Paragraphs>5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Homonnai gergely</Company>
  <LinksUpToDate>false</LinksUpToDate>
  <CharactersWithSpaces>2897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Óbudai egyetem nEUMANN JÁNOS INFORMATIKAI KAR</dc:subject>
  <dc:creator>DreTaX</dc:creator>
  <cp:keywords>OE INVADERS</cp:keywords>
  <cp:lastModifiedBy>Homonnai Gergely Imre</cp:lastModifiedBy>
  <cp:revision>2</cp:revision>
  <cp:lastPrinted>2019-05-25T16:23:00Z</cp:lastPrinted>
  <dcterms:created xsi:type="dcterms:W3CDTF">2019-05-25T16:25:00Z</dcterms:created>
  <dcterms:modified xsi:type="dcterms:W3CDTF">2019-05-25T16:25:00Z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MSIP_Label_f42aa342-8706-4288-bd11-ebb85995028c_Enabled">
    <vt:lpwstr>True</vt:lpwstr>
  </property>
  <property fmtid="{D5CDD505-2E9C-101B-9397-08002B2CF9AE}" pid="9" name="MSIP_Label_f42aa342-8706-4288-bd11-ebb85995028c_SiteId">
    <vt:lpwstr>72f988bf-86f1-41af-91ab-2d7cd011db47</vt:lpwstr>
  </property>
  <property fmtid="{D5CDD505-2E9C-101B-9397-08002B2CF9AE}" pid="10" name="MSIP_Label_f42aa342-8706-4288-bd11-ebb85995028c_Owner">
    <vt:lpwstr>Anumol@vidyatech.com</vt:lpwstr>
  </property>
  <property fmtid="{D5CDD505-2E9C-101B-9397-08002B2CF9AE}" pid="11" name="MSIP_Label_f42aa342-8706-4288-bd11-ebb85995028c_SetDate">
    <vt:lpwstr>2018-04-07T04:43:58.0549681Z</vt:lpwstr>
  </property>
  <property fmtid="{D5CDD505-2E9C-101B-9397-08002B2CF9AE}" pid="12" name="MSIP_Label_f42aa342-8706-4288-bd11-ebb85995028c_Name">
    <vt:lpwstr>General</vt:lpwstr>
  </property>
  <property fmtid="{D5CDD505-2E9C-101B-9397-08002B2CF9AE}" pid="13" name="MSIP_Label_f42aa342-8706-4288-bd11-ebb85995028c_Application">
    <vt:lpwstr>Microsoft Azure Information Protection</vt:lpwstr>
  </property>
  <property fmtid="{D5CDD505-2E9C-101B-9397-08002B2CF9AE}" pid="14" name="MSIP_Label_f42aa342-8706-4288-bd11-ebb85995028c_Extended_MSFT_Method">
    <vt:lpwstr>Automatic</vt:lpwstr>
  </property>
  <property fmtid="{D5CDD505-2E9C-101B-9397-08002B2CF9AE}" pid="15" name="Sensitivity">
    <vt:lpwstr>General</vt:lpwstr>
  </property>
</Properties>
</file>